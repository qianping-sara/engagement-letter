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Hlk46491292" w:displacedByCustomXml="next"/>
    <w:bookmarkEnd w:id="1" w:displacedByCustomXml="next"/>
    <w:sdt>
      <w:sdtPr>
        <w:rPr>
          <w:rFonts w:ascii="Franklin Gothic Medium" w:eastAsiaTheme="majorEastAsia" w:hAnsi="Franklin Gothic Medium" w:cstheme="majorBidi"/>
          <w:color w:val="385988" w:themeColor="accent1"/>
          <w:sz w:val="8"/>
          <w:szCs w:val="8"/>
        </w:rPr>
        <w:id w:val="1537846236"/>
        <w:docPartObj>
          <w:docPartGallery w:val="Cover Pages"/>
          <w:docPartUnique/>
        </w:docPartObj>
      </w:sdtPr>
      <w:sdtEndPr>
        <w:rPr>
          <w:color w:val="385988" w:themeColor="accent4"/>
          <w:sz w:val="22"/>
          <w:szCs w:val="22"/>
        </w:rPr>
      </w:sdtEndPr>
      <w:sdtContent>
        <w:tbl>
          <w:tblPr>
            <w:tblStyle w:val="BlankTable"/>
            <w:tblpPr w:leftFromText="181" w:rightFromText="181" w:vertAnchor="page" w:tblpX="-284" w:tblpY="3857"/>
            <w:tblOverlap w:val="never"/>
            <w:tblW w:w="9072" w:type="dxa"/>
            <w:tblLook w:val="04A0" w:firstRow="1" w:lastRow="0" w:firstColumn="1" w:lastColumn="0" w:noHBand="0" w:noVBand="1"/>
          </w:tblPr>
          <w:tblGrid>
            <w:gridCol w:w="6521"/>
            <w:gridCol w:w="2551"/>
          </w:tblGrid>
          <w:tr w:rsidR="005739FD" w:rsidRPr="002A3AB6" w14:paraId="0E092C9B" w14:textId="184E403A" w:rsidTr="00FC5898">
            <w:trPr>
              <w:cantSplit/>
              <w:trHeight w:hRule="exact" w:val="335"/>
            </w:trPr>
            <w:tc>
              <w:tcPr>
                <w:tcW w:w="6521" w:type="dxa"/>
              </w:tcPr>
              <w:sdt>
                <w:sdtPr>
                  <w:id w:val="1977639380"/>
                  <w:placeholder>
                    <w:docPart w:val="013315E5A4404022AF7FF4A8D3827FED"/>
                  </w:placeholder>
                  <w:date>
                    <w:dateFormat w:val="dddd MMMM d, yyyy"/>
                    <w:lid w:val="en-AU"/>
                    <w:storeMappedDataAs w:val="dateTime"/>
                    <w:calendar w:val="gregorian"/>
                  </w:date>
                </w:sdtPr>
                <w:sdtContent>
                  <w:p w14:paraId="4DE61039" w14:textId="2279D699" w:rsidR="005739FD" w:rsidRPr="002A3AB6" w:rsidRDefault="00733E5C" w:rsidP="00FC5898">
                    <w:r w:rsidRPr="00733E5C">
                      <w:t>{{</w:t>
                    </w:r>
                    <w:proofErr w:type="spellStart"/>
                    <w:r w:rsidRPr="00733E5C">
                      <w:t>letter_date</w:t>
                    </w:r>
                    <w:proofErr w:type="spellEnd"/>
                    <w:r w:rsidRPr="00733E5C">
                      <w:t>}}</w:t>
                    </w:r>
                  </w:p>
                </w:sdtContent>
              </w:sdt>
            </w:tc>
            <w:tc>
              <w:tcPr>
                <w:tcW w:w="2551" w:type="dxa"/>
              </w:tcPr>
              <w:p w14:paraId="0D02A573" w14:textId="77777777" w:rsidR="005739FD" w:rsidRPr="002A3AB6" w:rsidRDefault="005739FD" w:rsidP="00FC5898"/>
            </w:tc>
          </w:tr>
          <w:tr w:rsidR="005E36E9" w:rsidRPr="002A3AB6" w14:paraId="6E265262" w14:textId="77777777" w:rsidTr="00FC5898">
            <w:trPr>
              <w:cantSplit/>
              <w:trHeight w:hRule="exact" w:val="335"/>
            </w:trPr>
            <w:tc>
              <w:tcPr>
                <w:tcW w:w="6521" w:type="dxa"/>
              </w:tcPr>
              <w:p w14:paraId="25F39E3E" w14:textId="3991DEFB" w:rsidR="005E36E9" w:rsidRPr="002A3AB6" w:rsidRDefault="005E36E9" w:rsidP="00FC5898">
                <w:pPr>
                  <w:rPr>
                    <w:b/>
                    <w:bCs/>
                  </w:rPr>
                </w:pPr>
                <w:r w:rsidRPr="002A3AB6">
                  <w:rPr>
                    <w:b/>
                    <w:bCs/>
                  </w:rPr>
                  <w:t>Private &amp; Confidential</w:t>
                </w:r>
              </w:p>
            </w:tc>
            <w:tc>
              <w:tcPr>
                <w:tcW w:w="2551" w:type="dxa"/>
                <w:vMerge w:val="restart"/>
              </w:tcPr>
              <w:p w14:paraId="74CCDC06" w14:textId="77777777" w:rsidR="005E36E9" w:rsidRPr="002A3AB6" w:rsidRDefault="005E36E9" w:rsidP="00FC5898"/>
              <w:p w14:paraId="1100FE3E" w14:textId="21224A4A" w:rsidR="003765CB" w:rsidRPr="002A3AB6" w:rsidRDefault="003765CB" w:rsidP="00FC5898">
                <w:bookmarkStart w:id="2" w:name="Postal"/>
                <w:bookmarkEnd w:id="2"/>
              </w:p>
            </w:tc>
          </w:tr>
          <w:tr w:rsidR="005E36E9" w:rsidRPr="002A3AB6" w14:paraId="02E35C09" w14:textId="77777777" w:rsidTr="00FC5898">
            <w:trPr>
              <w:trHeight w:val="956"/>
            </w:trPr>
            <w:tc>
              <w:tcPr>
                <w:tcW w:w="6521" w:type="dxa"/>
              </w:tcPr>
              <w:p w14:paraId="5772B990" w14:textId="77777777" w:rsidR="00733E5C" w:rsidRPr="00733E5C" w:rsidRDefault="00733E5C" w:rsidP="00733E5C">
                <w:pPr>
                  <w:rPr>
                    <w:lang w:val="en-US"/>
                  </w:rPr>
                </w:pPr>
                <w:r w:rsidRPr="00733E5C">
                  <w:rPr>
                    <w:lang w:val="en-US"/>
                  </w:rPr>
                  <w:t>{{</w:t>
                </w:r>
                <w:proofErr w:type="spellStart"/>
                <w:r w:rsidRPr="00733E5C">
                  <w:rPr>
                    <w:lang w:val="en-US"/>
                  </w:rPr>
                  <w:t>client_name</w:t>
                </w:r>
                <w:proofErr w:type="spellEnd"/>
                <w:r w:rsidRPr="00733E5C">
                  <w:rPr>
                    <w:lang w:val="en-US"/>
                  </w:rPr>
                  <w:t>}}</w:t>
                </w:r>
              </w:p>
              <w:p w14:paraId="42E995A0" w14:textId="77777777" w:rsidR="00733E5C" w:rsidRPr="00733E5C" w:rsidRDefault="005E36E9" w:rsidP="00733E5C">
                <w:pPr>
                  <w:rPr>
                    <w:lang w:val="en-US"/>
                  </w:rPr>
                </w:pPr>
                <w:bookmarkStart w:id="3" w:name="ClientEmail"/>
                <w:r w:rsidRPr="002A3AB6">
                  <w:t>Via email</w:t>
                </w:r>
                <w:proofErr w:type="gramStart"/>
                <w:r w:rsidRPr="002A3AB6">
                  <w:t xml:space="preserve">: </w:t>
                </w:r>
                <w:r w:rsidR="00B1170B">
                  <w:t xml:space="preserve"> </w:t>
                </w:r>
                <w:r w:rsidR="00733E5C" w:rsidRPr="00733E5C">
                  <w:rPr>
                    <w:lang w:val="en-US"/>
                  </w:rPr>
                  <w:t>{</w:t>
                </w:r>
                <w:proofErr w:type="gramEnd"/>
                <w:r w:rsidR="00733E5C" w:rsidRPr="00733E5C">
                  <w:rPr>
                    <w:lang w:val="en-US"/>
                  </w:rPr>
                  <w:t>{</w:t>
                </w:r>
                <w:proofErr w:type="spellStart"/>
                <w:r w:rsidR="00733E5C" w:rsidRPr="00733E5C">
                  <w:rPr>
                    <w:lang w:val="en-US"/>
                  </w:rPr>
                  <w:t>client_email</w:t>
                </w:r>
                <w:proofErr w:type="spellEnd"/>
                <w:r w:rsidR="00733E5C" w:rsidRPr="00733E5C">
                  <w:rPr>
                    <w:lang w:val="en-US"/>
                  </w:rPr>
                  <w:t>}}</w:t>
                </w:r>
              </w:p>
              <w:bookmarkEnd w:id="3"/>
              <w:p w14:paraId="4DA52098" w14:textId="161DEDEC" w:rsidR="004E3640" w:rsidRPr="002A3AB6" w:rsidRDefault="004E3640" w:rsidP="00FC5898"/>
            </w:tc>
            <w:tc>
              <w:tcPr>
                <w:tcW w:w="2551" w:type="dxa"/>
                <w:vMerge/>
              </w:tcPr>
              <w:p w14:paraId="4F336CD7" w14:textId="33ACB2B6" w:rsidR="005E36E9" w:rsidRPr="002A3AB6" w:rsidRDefault="005E36E9" w:rsidP="00FC5898"/>
            </w:tc>
          </w:tr>
        </w:tbl>
        <w:p w14:paraId="674E7645" w14:textId="77777777" w:rsidR="00CB1BFC" w:rsidRPr="002A3AB6" w:rsidRDefault="00000000" w:rsidP="0088510C">
          <w:pPr>
            <w:pStyle w:val="1"/>
            <w:sectPr w:rsidR="00CB1BFC" w:rsidRPr="002A3AB6" w:rsidSect="00837BA0">
              <w:headerReference w:type="default" r:id="rId11"/>
              <w:footerReference w:type="default" r:id="rId12"/>
              <w:headerReference w:type="first" r:id="rId13"/>
              <w:footerReference w:type="first" r:id="rId14"/>
              <w:pgSz w:w="11906" w:h="16838" w:code="9"/>
              <w:pgMar w:top="5670" w:right="2268" w:bottom="1440" w:left="1276" w:header="709" w:footer="936" w:gutter="0"/>
              <w:cols w:space="708"/>
              <w:docGrid w:linePitch="360"/>
            </w:sectPr>
          </w:pPr>
        </w:p>
      </w:sdtContent>
    </w:sdt>
    <w:p w14:paraId="60040F37" w14:textId="77777777" w:rsidR="00733E5C" w:rsidRPr="00733E5C" w:rsidRDefault="001060B8" w:rsidP="00733E5C">
      <w:pPr>
        <w:rPr>
          <w:lang w:val="en-US"/>
        </w:rPr>
      </w:pPr>
      <w:r w:rsidRPr="002A3AB6">
        <w:t xml:space="preserve">Dear </w:t>
      </w:r>
      <w:r w:rsidR="00733E5C" w:rsidRPr="00733E5C">
        <w:rPr>
          <w:lang w:val="en-US"/>
        </w:rPr>
        <w:t>{{salutation}}</w:t>
      </w:r>
    </w:p>
    <w:p w14:paraId="3913F0F0" w14:textId="16C88CB2" w:rsidR="00A70571" w:rsidRPr="002A3AB6" w:rsidRDefault="00366FF2" w:rsidP="00581907">
      <w:r>
        <w:t>,</w:t>
      </w:r>
    </w:p>
    <w:p w14:paraId="43600027" w14:textId="77777777" w:rsidR="00733E5C" w:rsidRDefault="00733E5C" w:rsidP="00FD1AC9">
      <w:pPr>
        <w:pStyle w:val="Heading1A"/>
        <w:rPr>
          <w:lang w:val="en-US" w:eastAsia="zh-CN"/>
        </w:rPr>
      </w:pPr>
      <w:r w:rsidRPr="00733E5C">
        <w:rPr>
          <w:lang w:val="en-US"/>
        </w:rPr>
        <w:t>{{</w:t>
      </w:r>
      <w:proofErr w:type="spellStart"/>
      <w:r w:rsidRPr="00733E5C">
        <w:rPr>
          <w:lang w:val="en-US"/>
        </w:rPr>
        <w:t>client_group</w:t>
      </w:r>
      <w:proofErr w:type="spellEnd"/>
      <w:r w:rsidRPr="00733E5C">
        <w:rPr>
          <w:lang w:val="en-US"/>
        </w:rPr>
        <w:t>}}</w:t>
      </w:r>
    </w:p>
    <w:p w14:paraId="2FE55418" w14:textId="0CC6D82D" w:rsidR="0050341E" w:rsidRPr="00733E5C" w:rsidRDefault="00C04534" w:rsidP="00FD1AC9">
      <w:pPr>
        <w:pStyle w:val="Heading1A"/>
        <w:rPr>
          <w:lang w:val="en-US"/>
        </w:rPr>
      </w:pPr>
      <w:r w:rsidRPr="002A3AB6">
        <w:t>Confirmation of Taxation and Compliance Services</w:t>
      </w:r>
    </w:p>
    <w:p w14:paraId="28B1691A" w14:textId="36247690" w:rsidR="00C04534" w:rsidRPr="002A3AB6" w:rsidRDefault="00A27C57" w:rsidP="00FD1AC9">
      <w:pPr>
        <w:pStyle w:val="Heading1A"/>
      </w:pPr>
      <w:r w:rsidRPr="00A27C57">
        <w:t>For the Year Ending 30 June</w:t>
      </w:r>
      <w:r>
        <w:t xml:space="preserve"> </w:t>
      </w:r>
      <w:r w:rsidR="00C04534" w:rsidRPr="002A3AB6">
        <w:t>20</w:t>
      </w:r>
      <w:r w:rsidR="005719DB">
        <w:t>26</w:t>
      </w:r>
    </w:p>
    <w:p w14:paraId="59D2BDEC" w14:textId="1BEFEABA" w:rsidR="00682553" w:rsidRDefault="001677FE" w:rsidP="00776E4D">
      <w:r w:rsidRPr="002A3AB6">
        <w:t xml:space="preserve">Within this document, </w:t>
      </w:r>
      <w:r w:rsidR="00AF5215" w:rsidRPr="002A3AB6">
        <w:t>we will outline the</w:t>
      </w:r>
      <w:r w:rsidR="00A004D4" w:rsidRPr="002A3AB6">
        <w:t xml:space="preserve"> proposed fees </w:t>
      </w:r>
      <w:r w:rsidR="003D6082" w:rsidRPr="002A3AB6">
        <w:t>for taxation and compliance services for your Group for the year ending 30 June 20</w:t>
      </w:r>
      <w:r w:rsidR="00FC5898">
        <w:t>2</w:t>
      </w:r>
      <w:r w:rsidR="00F930D7">
        <w:t>6</w:t>
      </w:r>
      <w:r w:rsidR="003D6082" w:rsidRPr="002A3AB6">
        <w:t>.</w:t>
      </w:r>
    </w:p>
    <w:p w14:paraId="5FDFA1B5" w14:textId="18682A7C" w:rsidR="003D6082" w:rsidRDefault="003D6082" w:rsidP="00776E4D">
      <w:r>
        <w:t>We will attend to your Group’s taxation and compliance requirements which are detailed within our terms of business. Should our service offering to your Group change, we will re-scope our arrangement and fees with you via an updated proposal.</w:t>
      </w:r>
    </w:p>
    <w:p w14:paraId="6F329FA6" w14:textId="1B943F62" w:rsidR="003D6082" w:rsidRDefault="00357DBE" w:rsidP="00776E4D">
      <w:r>
        <w:t>We take our obligations to assist your Group seriously and outline the responsibilities we have to you in our attached terms of business. The terms of business set out the governance framework and regulations applicable in this engagement and outline the confidentiality and privacy obligations we have to you. They also detail any limits on our liability.</w:t>
      </w:r>
    </w:p>
    <w:p w14:paraId="18C05B1E" w14:textId="73A7DBD5" w:rsidR="00D36A7D" w:rsidRDefault="002C1960" w:rsidP="00776E4D">
      <w:r>
        <w:t>Our proposed service fee for this year is predic</w:t>
      </w:r>
      <w:r w:rsidR="00F919DE">
        <w:t>a</w:t>
      </w:r>
      <w:r>
        <w:t xml:space="preserve">ted on your provision of the information in the agreed format </w:t>
      </w:r>
      <w:r w:rsidR="00F1488F">
        <w:t>in a timely fashion. The timing of the finalisation of your 202</w:t>
      </w:r>
      <w:r w:rsidR="009975B9">
        <w:t>5</w:t>
      </w:r>
      <w:r w:rsidR="00F1488F">
        <w:t xml:space="preserve"> tax return will not impact the lodgement date. </w:t>
      </w:r>
    </w:p>
    <w:p w14:paraId="6D524B60" w14:textId="26423CD6" w:rsidR="00AE4309" w:rsidRDefault="00F1488F" w:rsidP="00776E4D">
      <w:r>
        <w:t>Where you are in a tax payable position, we will not lodge your return until the latest possible due date that will be acceptable to the A</w:t>
      </w:r>
      <w:r w:rsidR="00E33A2C">
        <w:t xml:space="preserve">ustralian </w:t>
      </w:r>
      <w:r>
        <w:t>T</w:t>
      </w:r>
      <w:r w:rsidR="00E33A2C">
        <w:t xml:space="preserve">axation </w:t>
      </w:r>
      <w:r>
        <w:t>O</w:t>
      </w:r>
      <w:r w:rsidR="00E33A2C">
        <w:t>ffice</w:t>
      </w:r>
      <w:r>
        <w:t>.</w:t>
      </w:r>
    </w:p>
    <w:p w14:paraId="5687AA0C" w14:textId="347F12AA" w:rsidR="00005681" w:rsidRDefault="00005681" w:rsidP="00776E4D">
      <w:bookmarkStart w:id="10" w:name="ASICParagraph"/>
      <w:r w:rsidRPr="0065174A">
        <w:t xml:space="preserve">As per our previous correspondence the </w:t>
      </w:r>
      <w:r w:rsidR="007541D3" w:rsidRPr="0065174A">
        <w:t xml:space="preserve">ASIC Administration and Registered Agent Services </w:t>
      </w:r>
      <w:r w:rsidR="00C8703D" w:rsidRPr="0065174A">
        <w:t xml:space="preserve">as </w:t>
      </w:r>
      <w:r w:rsidR="001764B4" w:rsidRPr="0065174A">
        <w:t xml:space="preserve">detailed in our proposed fees </w:t>
      </w:r>
      <w:r w:rsidR="6413E636" w:rsidRPr="0065174A">
        <w:t xml:space="preserve">below </w:t>
      </w:r>
      <w:r w:rsidR="0093237C" w:rsidRPr="0065174A">
        <w:t xml:space="preserve">will be invoiced </w:t>
      </w:r>
      <w:r w:rsidR="441F2F6C" w:rsidRPr="0065174A">
        <w:t xml:space="preserve">to you </w:t>
      </w:r>
      <w:r w:rsidR="0093237C" w:rsidRPr="0065174A">
        <w:t xml:space="preserve">annually </w:t>
      </w:r>
      <w:r w:rsidR="1A164B3A" w:rsidRPr="0065174A">
        <w:t>each</w:t>
      </w:r>
      <w:r w:rsidR="0093237C" w:rsidRPr="0065174A">
        <w:t xml:space="preserve"> June.</w:t>
      </w:r>
    </w:p>
    <w:bookmarkEnd w:id="10"/>
    <w:p w14:paraId="346D550F" w14:textId="33EA6D25" w:rsidR="00F1488F" w:rsidRDefault="008A7289" w:rsidP="00776E4D">
      <w:r>
        <w:t xml:space="preserve">Please review this </w:t>
      </w:r>
      <w:r w:rsidR="00CF54AF">
        <w:t>Service Agreement</w:t>
      </w:r>
      <w:r>
        <w:t xml:space="preserve"> in detail. It sets out the following items for your attention:</w:t>
      </w:r>
    </w:p>
    <w:p w14:paraId="4233D6FD" w14:textId="7C097F14" w:rsidR="00EE5597" w:rsidRPr="00EE5597" w:rsidRDefault="00EE5597" w:rsidP="00EE5597">
      <w:pPr>
        <w:pStyle w:val="2"/>
        <w:spacing w:after="120"/>
        <w:rPr>
          <w:color w:val="auto"/>
        </w:rPr>
      </w:pPr>
      <w:r>
        <w:t>Section 1</w:t>
      </w:r>
      <w:r>
        <w:tab/>
      </w:r>
      <w:r w:rsidRPr="00EE5597">
        <w:rPr>
          <w:rFonts w:ascii="Franklin Gothic Book" w:hAnsi="Franklin Gothic Book"/>
          <w:color w:val="auto"/>
        </w:rPr>
        <w:t>Schedule of Entities for your Group</w:t>
      </w:r>
    </w:p>
    <w:p w14:paraId="7783FA27" w14:textId="23406BF2" w:rsidR="00EE5597" w:rsidRDefault="00EE5597" w:rsidP="00EE5597">
      <w:pPr>
        <w:pStyle w:val="2"/>
        <w:spacing w:after="120"/>
      </w:pPr>
      <w:r>
        <w:t>Section 2</w:t>
      </w:r>
      <w:r>
        <w:tab/>
      </w:r>
      <w:r w:rsidR="001A44C6">
        <w:rPr>
          <w:rFonts w:ascii="Franklin Gothic Book" w:hAnsi="Franklin Gothic Book"/>
          <w:color w:val="auto"/>
        </w:rPr>
        <w:t>Scope of Service and P</w:t>
      </w:r>
      <w:r w:rsidRPr="00EE5597">
        <w:rPr>
          <w:rFonts w:ascii="Franklin Gothic Book" w:hAnsi="Franklin Gothic Book"/>
          <w:color w:val="auto"/>
        </w:rPr>
        <w:t>roposed Fees</w:t>
      </w:r>
    </w:p>
    <w:p w14:paraId="022032B6" w14:textId="73A1FC07" w:rsidR="00EE5597" w:rsidRDefault="00EE5597" w:rsidP="00EE5597">
      <w:pPr>
        <w:pStyle w:val="2"/>
        <w:spacing w:after="120"/>
      </w:pPr>
      <w:r>
        <w:t xml:space="preserve">Section </w:t>
      </w:r>
      <w:r w:rsidR="006134FC">
        <w:t>3</w:t>
      </w:r>
      <w:r>
        <w:tab/>
      </w:r>
      <w:r w:rsidRPr="00EE5597">
        <w:rPr>
          <w:rFonts w:ascii="Franklin Gothic Book" w:hAnsi="Franklin Gothic Book"/>
          <w:color w:val="auto"/>
        </w:rPr>
        <w:t>Terms of Business</w:t>
      </w:r>
    </w:p>
    <w:p w14:paraId="23C0B93F" w14:textId="46E15E48" w:rsidR="00EE5597" w:rsidRDefault="00EE5597" w:rsidP="00D33426">
      <w:pPr>
        <w:pStyle w:val="2"/>
        <w:rPr>
          <w:rFonts w:ascii="Franklin Gothic Book" w:hAnsi="Franklin Gothic Book"/>
          <w:color w:val="auto"/>
        </w:rPr>
      </w:pPr>
      <w:r>
        <w:t xml:space="preserve">Section </w:t>
      </w:r>
      <w:r w:rsidR="006134FC">
        <w:t>4</w:t>
      </w:r>
      <w:r>
        <w:tab/>
      </w:r>
      <w:r w:rsidRPr="00EE5597">
        <w:rPr>
          <w:rFonts w:ascii="Franklin Gothic Book" w:hAnsi="Franklin Gothic Book"/>
          <w:color w:val="auto"/>
        </w:rPr>
        <w:t>Acknowledgement</w:t>
      </w:r>
    </w:p>
    <w:p w14:paraId="6F57DC67" w14:textId="5EE465DB" w:rsidR="00FC5898" w:rsidRDefault="00D33426" w:rsidP="0050341E">
      <w:r>
        <w:t>We look forward to working with you over the coming year. If you have any questions, please do not hesitate to contact us.</w:t>
      </w:r>
    </w:p>
    <w:p w14:paraId="20F13B47" w14:textId="77777777" w:rsidR="00E9400F" w:rsidRDefault="00E9400F" w:rsidP="0094144C">
      <w:pPr>
        <w:spacing w:after="0"/>
      </w:pPr>
    </w:p>
    <w:p w14:paraId="05915E8D" w14:textId="4C242020" w:rsidR="00D25045" w:rsidRDefault="00D33426" w:rsidP="0094144C">
      <w:pPr>
        <w:spacing w:after="0"/>
      </w:pPr>
      <w:r>
        <w:t xml:space="preserve">Yours </w:t>
      </w:r>
      <w:r w:rsidR="00E33A2C">
        <w:t>s</w:t>
      </w:r>
      <w:r>
        <w:t>incerely</w:t>
      </w:r>
      <w:r w:rsidR="00180C33">
        <w:t>,</w:t>
      </w:r>
    </w:p>
    <w:p w14:paraId="7798C788" w14:textId="239F8A2A" w:rsidR="00D33426" w:rsidRPr="00D25045" w:rsidRDefault="00D33426" w:rsidP="00776E4D">
      <w:bookmarkStart w:id="11" w:name="ClientOf"/>
      <w:r w:rsidRPr="003D49B2">
        <w:rPr>
          <w:rFonts w:asciiTheme="majorHAnsi" w:hAnsiTheme="majorHAnsi"/>
        </w:rPr>
        <w:t xml:space="preserve">Oxygen </w:t>
      </w:r>
      <w:r w:rsidR="00E8173E" w:rsidRPr="003D49B2">
        <w:rPr>
          <w:rFonts w:asciiTheme="majorHAnsi" w:hAnsiTheme="majorHAnsi"/>
        </w:rPr>
        <w:t>Private Clien</w:t>
      </w:r>
      <w:r w:rsidR="00183D1F" w:rsidRPr="003D49B2">
        <w:rPr>
          <w:rFonts w:asciiTheme="majorHAnsi" w:hAnsiTheme="majorHAnsi"/>
        </w:rPr>
        <w:t>ts</w:t>
      </w:r>
      <w:r w:rsidR="00CC064A" w:rsidRPr="003D49B2">
        <w:rPr>
          <w:rFonts w:asciiTheme="majorHAnsi" w:hAnsiTheme="majorHAnsi"/>
        </w:rPr>
        <w:t>/Lumiere Private Advisory</w:t>
      </w:r>
      <w:bookmarkEnd w:id="11"/>
    </w:p>
    <w:p w14:paraId="78C971B8" w14:textId="25DDA193" w:rsidR="00EA633B" w:rsidRDefault="00EA633B" w:rsidP="00776E4D">
      <w:r w:rsidRPr="00EA633B">
        <w:t>Enc</w:t>
      </w:r>
    </w:p>
    <w:p w14:paraId="53D7C8C0" w14:textId="2D6E5577" w:rsidR="00FC5898" w:rsidRDefault="00FC5898">
      <w:pPr>
        <w:rPr>
          <w:rFonts w:hint="eastAsia"/>
          <w:lang w:eastAsia="zh-CN"/>
        </w:rPr>
      </w:pPr>
    </w:p>
    <w:tbl>
      <w:tblPr>
        <w:tblStyle w:val="ae"/>
        <w:tblW w:w="9639" w:type="dxa"/>
        <w:tblLook w:val="04A0" w:firstRow="1" w:lastRow="0" w:firstColumn="1" w:lastColumn="0" w:noHBand="0" w:noVBand="1"/>
      </w:tblPr>
      <w:tblGrid>
        <w:gridCol w:w="709"/>
        <w:gridCol w:w="2552"/>
        <w:gridCol w:w="1417"/>
        <w:gridCol w:w="1418"/>
        <w:gridCol w:w="3543"/>
      </w:tblGrid>
      <w:tr w:rsidR="009D4747" w14:paraId="62E8AD07" w14:textId="77777777" w:rsidTr="002510D1">
        <w:trPr>
          <w:cnfStyle w:val="100000000000" w:firstRow="1" w:lastRow="0" w:firstColumn="0" w:lastColumn="0" w:oddVBand="0" w:evenVBand="0" w:oddHBand="0" w:evenHBand="0" w:firstRowFirstColumn="0" w:firstRowLastColumn="0" w:lastRowFirstColumn="0" w:lastRowLastColumn="0"/>
        </w:trPr>
        <w:tc>
          <w:tcPr>
            <w:tcW w:w="9639" w:type="dxa"/>
            <w:gridSpan w:val="5"/>
          </w:tcPr>
          <w:p w14:paraId="2101F38A" w14:textId="384C0E31" w:rsidR="009D4747" w:rsidRDefault="009D4747" w:rsidP="00732716">
            <w:pPr>
              <w:rPr>
                <w:lang w:eastAsia="zh-CN"/>
              </w:rPr>
            </w:pPr>
            <w:r>
              <w:t xml:space="preserve">Section 1. Schedule of Entities for the </w:t>
            </w:r>
            <w:proofErr w:type="gramStart"/>
            <w:r w:rsidR="003A5F7B">
              <w:t xml:space="preserve">{ </w:t>
            </w:r>
            <w:proofErr w:type="spellStart"/>
            <w:r w:rsidR="003A5F7B">
              <w:t>client</w:t>
            </w:r>
            <w:proofErr w:type="gramEnd"/>
            <w:r w:rsidR="003A5F7B">
              <w:t>_</w:t>
            </w:r>
            <w:proofErr w:type="gramStart"/>
            <w:r w:rsidR="003A5F7B">
              <w:t>group</w:t>
            </w:r>
            <w:proofErr w:type="spellEnd"/>
            <w:r w:rsidR="003A5F7B">
              <w:t xml:space="preserve"> }</w:t>
            </w:r>
            <w:proofErr w:type="gramEnd"/>
          </w:p>
        </w:tc>
      </w:tr>
      <w:tr w:rsidR="009D4747" w14:paraId="7B6AB262" w14:textId="77777777" w:rsidTr="002510D1">
        <w:trPr>
          <w:trHeight w:val="20"/>
        </w:trPr>
        <w:tc>
          <w:tcPr>
            <w:tcW w:w="709" w:type="dxa"/>
            <w:tcBorders>
              <w:top w:val="nil"/>
              <w:bottom w:val="nil"/>
              <w:right w:val="nil"/>
            </w:tcBorders>
            <w:shd w:val="clear" w:color="auto" w:fill="FFFFFF" w:themeFill="background2"/>
          </w:tcPr>
          <w:p w14:paraId="17274640" w14:textId="77777777" w:rsidR="009D4747" w:rsidRPr="00737603" w:rsidRDefault="009D4747" w:rsidP="00732716">
            <w:pPr>
              <w:rPr>
                <w:sz w:val="2"/>
                <w:szCs w:val="4"/>
              </w:rPr>
            </w:pPr>
            <w:bookmarkStart w:id="12" w:name="IndividualsBlock" w:colFirst="0" w:colLast="3"/>
          </w:p>
        </w:tc>
        <w:tc>
          <w:tcPr>
            <w:tcW w:w="8930" w:type="dxa"/>
            <w:gridSpan w:val="4"/>
            <w:tcBorders>
              <w:top w:val="nil"/>
              <w:left w:val="nil"/>
              <w:bottom w:val="nil"/>
            </w:tcBorders>
            <w:shd w:val="clear" w:color="auto" w:fill="FFFFFF" w:themeFill="background2"/>
          </w:tcPr>
          <w:p w14:paraId="627346A9" w14:textId="1F1F8468" w:rsidR="009D4747" w:rsidRPr="00737603" w:rsidRDefault="009D4747" w:rsidP="00732716">
            <w:pPr>
              <w:rPr>
                <w:sz w:val="2"/>
                <w:szCs w:val="4"/>
              </w:rPr>
            </w:pPr>
          </w:p>
        </w:tc>
      </w:tr>
      <w:tr w:rsidR="009D4747" w14:paraId="302C08E8" w14:textId="77777777" w:rsidTr="002510D1">
        <w:tc>
          <w:tcPr>
            <w:tcW w:w="9639" w:type="dxa"/>
            <w:gridSpan w:val="5"/>
            <w:tcBorders>
              <w:top w:val="nil"/>
              <w:bottom w:val="nil"/>
            </w:tcBorders>
            <w:shd w:val="clear" w:color="auto" w:fill="D1DCEC" w:themeFill="text2" w:themeFillTint="33"/>
          </w:tcPr>
          <w:p w14:paraId="04AE5CD5" w14:textId="75B8016A" w:rsidR="009D4747" w:rsidRPr="008231CB" w:rsidRDefault="00E67EEB" w:rsidP="00732716">
            <w:pPr>
              <w:rPr>
                <w:rFonts w:asciiTheme="majorHAnsi" w:hAnsiTheme="majorHAnsi"/>
              </w:rPr>
            </w:pP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#individuals</w:t>
            </w:r>
            <w:proofErr w:type="gramStart"/>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w:t>
            </w:r>
            <w:proofErr w:type="gramEnd"/>
            <w:r w:rsidR="00820102">
              <w:rPr>
                <w:rFonts w:ascii="Menlo" w:hAnsi="Menlo" w:cs="Menlo"/>
                <w:color w:val="3B3B3B"/>
                <w:szCs w:val="18"/>
              </w:rPr>
              <w:t>{</w:t>
            </w:r>
            <w:r>
              <w:rPr>
                <w:rFonts w:ascii="Menlo" w:hAnsi="Menlo" w:cs="Menlo"/>
                <w:color w:val="3B3B3B"/>
                <w:szCs w:val="18"/>
              </w:rPr>
              <w:t>/individuals}</w:t>
            </w:r>
            <w:r w:rsidR="00820102">
              <w:rPr>
                <w:rFonts w:ascii="Menlo" w:hAnsi="Menlo" w:cs="Menlo"/>
                <w:color w:val="3B3B3B"/>
                <w:szCs w:val="18"/>
              </w:rPr>
              <w:t>}</w:t>
            </w:r>
          </w:p>
        </w:tc>
      </w:tr>
      <w:tr w:rsidR="009D4747" w14:paraId="6F920A2E" w14:textId="77777777" w:rsidTr="002510D1">
        <w:trPr>
          <w:trHeight w:val="204"/>
        </w:trPr>
        <w:tc>
          <w:tcPr>
            <w:tcW w:w="709" w:type="dxa"/>
            <w:tcBorders>
              <w:top w:val="nil"/>
              <w:bottom w:val="nil"/>
              <w:right w:val="nil"/>
            </w:tcBorders>
            <w:shd w:val="clear" w:color="auto" w:fill="D1DCEC" w:themeFill="text2" w:themeFillTint="33"/>
          </w:tcPr>
          <w:p w14:paraId="4EE8929E" w14:textId="77777777" w:rsidR="009D4747" w:rsidRDefault="009D4747" w:rsidP="00732716"/>
        </w:tc>
        <w:tc>
          <w:tcPr>
            <w:tcW w:w="2552" w:type="dxa"/>
            <w:tcBorders>
              <w:top w:val="nil"/>
              <w:left w:val="nil"/>
              <w:bottom w:val="nil"/>
              <w:right w:val="nil"/>
            </w:tcBorders>
            <w:shd w:val="clear" w:color="auto" w:fill="D1DCEC" w:themeFill="text2" w:themeFillTint="33"/>
          </w:tcPr>
          <w:p w14:paraId="317B5D9A" w14:textId="05C5DA9F" w:rsidR="009D4747" w:rsidRDefault="009D4747" w:rsidP="00732716"/>
        </w:tc>
        <w:tc>
          <w:tcPr>
            <w:tcW w:w="2835" w:type="dxa"/>
            <w:gridSpan w:val="2"/>
            <w:tcBorders>
              <w:top w:val="nil"/>
              <w:left w:val="nil"/>
              <w:bottom w:val="nil"/>
              <w:right w:val="nil"/>
            </w:tcBorders>
            <w:shd w:val="clear" w:color="auto" w:fill="D1DCEC" w:themeFill="text2" w:themeFillTint="33"/>
          </w:tcPr>
          <w:p w14:paraId="7A2A69D9" w14:textId="1260B113" w:rsidR="009D4747" w:rsidRDefault="009D4747" w:rsidP="00732716"/>
        </w:tc>
        <w:tc>
          <w:tcPr>
            <w:tcW w:w="3543" w:type="dxa"/>
            <w:tcBorders>
              <w:top w:val="nil"/>
              <w:left w:val="nil"/>
              <w:bottom w:val="nil"/>
            </w:tcBorders>
            <w:shd w:val="clear" w:color="auto" w:fill="D1DCEC" w:themeFill="text2" w:themeFillTint="33"/>
          </w:tcPr>
          <w:p w14:paraId="513168E5" w14:textId="54874E5B" w:rsidR="009D4747" w:rsidRDefault="009D4747" w:rsidP="00732716"/>
        </w:tc>
      </w:tr>
      <w:tr w:rsidR="009D4747" w14:paraId="7C178F15" w14:textId="77777777" w:rsidTr="002510D1">
        <w:tc>
          <w:tcPr>
            <w:tcW w:w="709" w:type="dxa"/>
            <w:tcBorders>
              <w:top w:val="nil"/>
              <w:bottom w:val="nil"/>
              <w:right w:val="nil"/>
            </w:tcBorders>
            <w:shd w:val="clear" w:color="auto" w:fill="FFFFFF" w:themeFill="background1"/>
          </w:tcPr>
          <w:p w14:paraId="5A72DEAF" w14:textId="77777777" w:rsidR="009D4747" w:rsidRPr="00737603" w:rsidRDefault="009D4747" w:rsidP="00732716">
            <w:pPr>
              <w:rPr>
                <w:sz w:val="2"/>
                <w:szCs w:val="4"/>
              </w:rPr>
            </w:pPr>
            <w:bookmarkStart w:id="13" w:name="TrustsBlock" w:colFirst="0" w:colLast="3"/>
            <w:bookmarkEnd w:id="12"/>
          </w:p>
        </w:tc>
        <w:tc>
          <w:tcPr>
            <w:tcW w:w="8930" w:type="dxa"/>
            <w:gridSpan w:val="4"/>
            <w:tcBorders>
              <w:top w:val="nil"/>
              <w:left w:val="nil"/>
              <w:bottom w:val="nil"/>
            </w:tcBorders>
            <w:shd w:val="clear" w:color="auto" w:fill="FFFFFF" w:themeFill="background1"/>
          </w:tcPr>
          <w:p w14:paraId="43324F43" w14:textId="46202687" w:rsidR="009D4747" w:rsidRPr="00737603" w:rsidRDefault="009D4747" w:rsidP="00732716">
            <w:pPr>
              <w:rPr>
                <w:sz w:val="2"/>
                <w:szCs w:val="4"/>
              </w:rPr>
            </w:pPr>
          </w:p>
        </w:tc>
      </w:tr>
      <w:tr w:rsidR="009D4747" w14:paraId="117F5447" w14:textId="77777777" w:rsidTr="002510D1">
        <w:tc>
          <w:tcPr>
            <w:tcW w:w="9639" w:type="dxa"/>
            <w:gridSpan w:val="5"/>
            <w:tcBorders>
              <w:top w:val="nil"/>
              <w:bottom w:val="nil"/>
            </w:tcBorders>
            <w:shd w:val="clear" w:color="auto" w:fill="D1DCEC" w:themeFill="text2" w:themeFillTint="33"/>
          </w:tcPr>
          <w:p w14:paraId="4D0D4791" w14:textId="03988796" w:rsidR="009D4747" w:rsidRDefault="00E67EEB" w:rsidP="00732716">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#trusts</w:t>
            </w:r>
            <w:proofErr w:type="gramStart"/>
            <w:r w:rsidR="00820102">
              <w:rPr>
                <w:rFonts w:ascii="Menlo" w:hAnsi="Menlo" w:cs="Menlo"/>
                <w:color w:val="3B3B3B"/>
                <w:szCs w:val="18"/>
              </w:rPr>
              <w:t>}</w:t>
            </w: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w:t>
            </w:r>
            <w:proofErr w:type="gramEnd"/>
            <w:r w:rsidR="00820102">
              <w:rPr>
                <w:rFonts w:ascii="Menlo" w:hAnsi="Menlo" w:cs="Menlo"/>
                <w:color w:val="3B3B3B"/>
                <w:szCs w:val="18"/>
              </w:rPr>
              <w:t>{</w:t>
            </w:r>
            <w:r>
              <w:rPr>
                <w:rFonts w:ascii="Menlo" w:hAnsi="Menlo" w:cs="Menlo"/>
                <w:color w:val="3B3B3B"/>
                <w:szCs w:val="18"/>
              </w:rPr>
              <w:t>/trusts}</w:t>
            </w:r>
            <w:r w:rsidR="00820102">
              <w:rPr>
                <w:rFonts w:ascii="Menlo" w:hAnsi="Menlo" w:cs="Menlo"/>
                <w:color w:val="3B3B3B"/>
                <w:szCs w:val="18"/>
              </w:rPr>
              <w:t>}</w:t>
            </w:r>
          </w:p>
        </w:tc>
      </w:tr>
      <w:tr w:rsidR="009D4747" w14:paraId="1E391E3E" w14:textId="77777777" w:rsidTr="002510D1">
        <w:tc>
          <w:tcPr>
            <w:tcW w:w="709" w:type="dxa"/>
            <w:tcBorders>
              <w:top w:val="nil"/>
              <w:bottom w:val="nil"/>
              <w:right w:val="nil"/>
            </w:tcBorders>
            <w:shd w:val="clear" w:color="auto" w:fill="D1DCEC" w:themeFill="text2" w:themeFillTint="33"/>
          </w:tcPr>
          <w:p w14:paraId="29F9DFE1" w14:textId="77777777" w:rsidR="009D4747" w:rsidRDefault="009D4747" w:rsidP="00732716"/>
        </w:tc>
        <w:tc>
          <w:tcPr>
            <w:tcW w:w="2552" w:type="dxa"/>
            <w:tcBorders>
              <w:top w:val="nil"/>
              <w:left w:val="nil"/>
              <w:bottom w:val="nil"/>
              <w:right w:val="nil"/>
            </w:tcBorders>
            <w:shd w:val="clear" w:color="auto" w:fill="D1DCEC" w:themeFill="text2" w:themeFillTint="33"/>
          </w:tcPr>
          <w:p w14:paraId="4C6F4AC3" w14:textId="1E624CC1" w:rsidR="009D4747" w:rsidRDefault="009D4747" w:rsidP="00732716"/>
        </w:tc>
        <w:tc>
          <w:tcPr>
            <w:tcW w:w="2835" w:type="dxa"/>
            <w:gridSpan w:val="2"/>
            <w:tcBorders>
              <w:top w:val="nil"/>
              <w:left w:val="nil"/>
              <w:bottom w:val="nil"/>
              <w:right w:val="nil"/>
            </w:tcBorders>
            <w:shd w:val="clear" w:color="auto" w:fill="D1DCEC" w:themeFill="text2" w:themeFillTint="33"/>
          </w:tcPr>
          <w:p w14:paraId="2BA91F77" w14:textId="70343857" w:rsidR="009D4747" w:rsidRDefault="009D4747" w:rsidP="00732716"/>
        </w:tc>
        <w:tc>
          <w:tcPr>
            <w:tcW w:w="3543" w:type="dxa"/>
            <w:tcBorders>
              <w:top w:val="nil"/>
              <w:left w:val="nil"/>
              <w:bottom w:val="nil"/>
            </w:tcBorders>
            <w:shd w:val="clear" w:color="auto" w:fill="D1DCEC" w:themeFill="text2" w:themeFillTint="33"/>
          </w:tcPr>
          <w:p w14:paraId="5901341D" w14:textId="3D75EDE5" w:rsidR="009D4747" w:rsidRDefault="009D4747" w:rsidP="00732716"/>
        </w:tc>
      </w:tr>
      <w:tr w:rsidR="00320ABC" w14:paraId="7D589F8A" w14:textId="77777777" w:rsidTr="002510D1">
        <w:tc>
          <w:tcPr>
            <w:tcW w:w="9639" w:type="dxa"/>
            <w:gridSpan w:val="5"/>
            <w:tcBorders>
              <w:top w:val="nil"/>
              <w:bottom w:val="nil"/>
            </w:tcBorders>
          </w:tcPr>
          <w:p w14:paraId="6781E5C5" w14:textId="77777777" w:rsidR="00320ABC" w:rsidRPr="00320ABC" w:rsidRDefault="00320ABC" w:rsidP="00732716">
            <w:pPr>
              <w:rPr>
                <w:sz w:val="2"/>
                <w:szCs w:val="4"/>
              </w:rPr>
            </w:pPr>
            <w:bookmarkStart w:id="14" w:name="PartnershipsBlock" w:colFirst="0" w:colLast="3"/>
            <w:bookmarkEnd w:id="13"/>
          </w:p>
        </w:tc>
      </w:tr>
      <w:tr w:rsidR="00320ABC" w14:paraId="056F4CAE" w14:textId="77777777" w:rsidTr="002510D1">
        <w:tc>
          <w:tcPr>
            <w:tcW w:w="9639" w:type="dxa"/>
            <w:gridSpan w:val="5"/>
            <w:tcBorders>
              <w:top w:val="nil"/>
              <w:bottom w:val="nil"/>
            </w:tcBorders>
            <w:shd w:val="clear" w:color="auto" w:fill="D1DCEC" w:themeFill="text2" w:themeFillTint="33"/>
          </w:tcPr>
          <w:p w14:paraId="1298A7F0" w14:textId="2682265D" w:rsidR="00320ABC" w:rsidRDefault="00E67EEB" w:rsidP="00732716">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#partnerships</w:t>
            </w:r>
            <w:proofErr w:type="gramStart"/>
            <w:r w:rsidR="00820102">
              <w:rPr>
                <w:rFonts w:ascii="Menlo" w:hAnsi="Menlo" w:cs="Menlo"/>
                <w:color w:val="3B3B3B"/>
                <w:szCs w:val="18"/>
              </w:rPr>
              <w:t>}</w:t>
            </w: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w:t>
            </w:r>
            <w:proofErr w:type="gramEnd"/>
            <w:r w:rsidR="00820102">
              <w:rPr>
                <w:rFonts w:ascii="Menlo" w:hAnsi="Menlo" w:cs="Menlo"/>
                <w:color w:val="3B3B3B"/>
                <w:szCs w:val="18"/>
              </w:rPr>
              <w:t>{</w:t>
            </w:r>
            <w:r>
              <w:rPr>
                <w:rFonts w:ascii="Menlo" w:hAnsi="Menlo" w:cs="Menlo"/>
                <w:color w:val="3B3B3B"/>
                <w:szCs w:val="18"/>
              </w:rPr>
              <w:t>/partnerships}</w:t>
            </w:r>
            <w:r w:rsidR="00820102">
              <w:rPr>
                <w:rFonts w:ascii="Menlo" w:hAnsi="Menlo" w:cs="Menlo"/>
                <w:color w:val="3B3B3B"/>
                <w:szCs w:val="18"/>
              </w:rPr>
              <w:t>}</w:t>
            </w:r>
          </w:p>
        </w:tc>
      </w:tr>
      <w:tr w:rsidR="00320ABC" w14:paraId="082638B2" w14:textId="77777777" w:rsidTr="002510D1">
        <w:tc>
          <w:tcPr>
            <w:tcW w:w="709" w:type="dxa"/>
            <w:tcBorders>
              <w:top w:val="nil"/>
              <w:bottom w:val="nil"/>
              <w:right w:val="nil"/>
            </w:tcBorders>
            <w:shd w:val="clear" w:color="auto" w:fill="D1DCEC" w:themeFill="text2" w:themeFillTint="33"/>
          </w:tcPr>
          <w:p w14:paraId="16415CB2" w14:textId="77777777" w:rsidR="00320ABC" w:rsidRDefault="00320ABC" w:rsidP="00CD7A69"/>
        </w:tc>
        <w:tc>
          <w:tcPr>
            <w:tcW w:w="2552" w:type="dxa"/>
            <w:tcBorders>
              <w:top w:val="nil"/>
              <w:left w:val="nil"/>
              <w:bottom w:val="nil"/>
              <w:right w:val="nil"/>
            </w:tcBorders>
            <w:shd w:val="clear" w:color="auto" w:fill="D1DCEC" w:themeFill="text2" w:themeFillTint="33"/>
          </w:tcPr>
          <w:p w14:paraId="648DC65E" w14:textId="4C75AFDE" w:rsidR="00320ABC" w:rsidRDefault="00320ABC" w:rsidP="00CD7A69">
            <w:bookmarkStart w:id="15" w:name="Partnerships"/>
            <w:bookmarkEnd w:id="15"/>
          </w:p>
        </w:tc>
        <w:tc>
          <w:tcPr>
            <w:tcW w:w="2835" w:type="dxa"/>
            <w:gridSpan w:val="2"/>
            <w:tcBorders>
              <w:top w:val="nil"/>
              <w:left w:val="nil"/>
              <w:bottom w:val="nil"/>
              <w:right w:val="nil"/>
            </w:tcBorders>
            <w:shd w:val="clear" w:color="auto" w:fill="D1DCEC" w:themeFill="text2" w:themeFillTint="33"/>
          </w:tcPr>
          <w:p w14:paraId="2DFFFCB6" w14:textId="3C27585D" w:rsidR="00320ABC" w:rsidRDefault="00320ABC" w:rsidP="00CD7A69"/>
        </w:tc>
        <w:tc>
          <w:tcPr>
            <w:tcW w:w="3543" w:type="dxa"/>
            <w:tcBorders>
              <w:top w:val="nil"/>
              <w:left w:val="nil"/>
              <w:bottom w:val="nil"/>
            </w:tcBorders>
            <w:shd w:val="clear" w:color="auto" w:fill="D1DCEC" w:themeFill="text2" w:themeFillTint="33"/>
          </w:tcPr>
          <w:p w14:paraId="508E8F8F" w14:textId="42E34FC4" w:rsidR="00320ABC" w:rsidRDefault="00320ABC" w:rsidP="00CD7A69"/>
        </w:tc>
      </w:tr>
      <w:tr w:rsidR="009D4747" w14:paraId="0BD5B410" w14:textId="77777777" w:rsidTr="002510D1">
        <w:tc>
          <w:tcPr>
            <w:tcW w:w="709" w:type="dxa"/>
            <w:tcBorders>
              <w:top w:val="nil"/>
              <w:bottom w:val="nil"/>
              <w:right w:val="nil"/>
            </w:tcBorders>
            <w:shd w:val="clear" w:color="auto" w:fill="FFFFFF" w:themeFill="background1"/>
          </w:tcPr>
          <w:p w14:paraId="7E32BC8D" w14:textId="77777777" w:rsidR="009D4747" w:rsidRPr="00737603" w:rsidRDefault="009D4747" w:rsidP="00732716">
            <w:pPr>
              <w:rPr>
                <w:sz w:val="2"/>
                <w:szCs w:val="4"/>
              </w:rPr>
            </w:pPr>
            <w:bookmarkStart w:id="16" w:name="CompaniesBlock" w:colFirst="0" w:colLast="3"/>
            <w:bookmarkEnd w:id="14"/>
          </w:p>
        </w:tc>
        <w:tc>
          <w:tcPr>
            <w:tcW w:w="8930" w:type="dxa"/>
            <w:gridSpan w:val="4"/>
            <w:tcBorders>
              <w:top w:val="nil"/>
              <w:left w:val="nil"/>
              <w:bottom w:val="nil"/>
            </w:tcBorders>
            <w:shd w:val="clear" w:color="auto" w:fill="FFFFFF" w:themeFill="background1"/>
          </w:tcPr>
          <w:p w14:paraId="78E888D1" w14:textId="55B0E44A" w:rsidR="009D4747" w:rsidRPr="00737603" w:rsidRDefault="009D4747" w:rsidP="00732716">
            <w:pPr>
              <w:rPr>
                <w:sz w:val="2"/>
                <w:szCs w:val="4"/>
              </w:rPr>
            </w:pPr>
          </w:p>
        </w:tc>
      </w:tr>
      <w:tr w:rsidR="009D4747" w14:paraId="4391F312" w14:textId="77777777" w:rsidTr="002510D1">
        <w:tc>
          <w:tcPr>
            <w:tcW w:w="9639" w:type="dxa"/>
            <w:gridSpan w:val="5"/>
            <w:tcBorders>
              <w:top w:val="nil"/>
              <w:bottom w:val="nil"/>
            </w:tcBorders>
            <w:shd w:val="clear" w:color="auto" w:fill="D1DCEC" w:themeFill="text2" w:themeFillTint="33"/>
          </w:tcPr>
          <w:p w14:paraId="4BEC4EA5" w14:textId="7DC3D236" w:rsidR="009D4747" w:rsidRDefault="00E67EEB" w:rsidP="00732716">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#companies</w:t>
            </w:r>
            <w:proofErr w:type="gramStart"/>
            <w:r w:rsidR="00820102">
              <w:rPr>
                <w:rFonts w:ascii="Menlo" w:hAnsi="Menlo" w:cs="Menlo"/>
                <w:color w:val="3B3B3B"/>
                <w:szCs w:val="18"/>
              </w:rPr>
              <w:t>}</w:t>
            </w: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w:t>
            </w:r>
            <w:proofErr w:type="gramEnd"/>
            <w:r w:rsidR="00820102">
              <w:rPr>
                <w:rFonts w:ascii="Menlo" w:hAnsi="Menlo" w:cs="Menlo"/>
                <w:color w:val="3B3B3B"/>
                <w:szCs w:val="18"/>
              </w:rPr>
              <w:t>{</w:t>
            </w:r>
            <w:r>
              <w:rPr>
                <w:rFonts w:ascii="Menlo" w:hAnsi="Menlo" w:cs="Menlo"/>
                <w:color w:val="3B3B3B"/>
                <w:szCs w:val="18"/>
              </w:rPr>
              <w:t>/companies}</w:t>
            </w:r>
            <w:r w:rsidR="00820102">
              <w:rPr>
                <w:rFonts w:ascii="Menlo" w:hAnsi="Menlo" w:cs="Menlo"/>
                <w:color w:val="3B3B3B"/>
                <w:szCs w:val="18"/>
              </w:rPr>
              <w:t>}</w:t>
            </w:r>
          </w:p>
        </w:tc>
      </w:tr>
      <w:tr w:rsidR="009D4747" w14:paraId="5298AB8F" w14:textId="77777777" w:rsidTr="002510D1">
        <w:tc>
          <w:tcPr>
            <w:tcW w:w="709" w:type="dxa"/>
            <w:tcBorders>
              <w:top w:val="nil"/>
              <w:bottom w:val="nil"/>
              <w:right w:val="nil"/>
            </w:tcBorders>
            <w:shd w:val="clear" w:color="auto" w:fill="D1DCEC" w:themeFill="text2" w:themeFillTint="33"/>
          </w:tcPr>
          <w:p w14:paraId="3F7929C3" w14:textId="77777777" w:rsidR="009D4747" w:rsidRDefault="009D4747" w:rsidP="00732716">
            <w:bookmarkStart w:id="17" w:name="_Hlk128048746"/>
          </w:p>
        </w:tc>
        <w:tc>
          <w:tcPr>
            <w:tcW w:w="2552" w:type="dxa"/>
            <w:tcBorders>
              <w:top w:val="nil"/>
              <w:left w:val="nil"/>
              <w:bottom w:val="nil"/>
              <w:right w:val="nil"/>
            </w:tcBorders>
            <w:shd w:val="clear" w:color="auto" w:fill="D1DCEC" w:themeFill="text2" w:themeFillTint="33"/>
          </w:tcPr>
          <w:p w14:paraId="591C1321" w14:textId="5CF8C3AB" w:rsidR="009D4747" w:rsidRDefault="009D4747" w:rsidP="00732716">
            <w:bookmarkStart w:id="18" w:name="Companies"/>
            <w:bookmarkEnd w:id="18"/>
          </w:p>
        </w:tc>
        <w:tc>
          <w:tcPr>
            <w:tcW w:w="2835" w:type="dxa"/>
            <w:gridSpan w:val="2"/>
            <w:tcBorders>
              <w:top w:val="nil"/>
              <w:left w:val="nil"/>
              <w:bottom w:val="nil"/>
              <w:right w:val="nil"/>
            </w:tcBorders>
            <w:shd w:val="clear" w:color="auto" w:fill="D1DCEC" w:themeFill="text2" w:themeFillTint="33"/>
          </w:tcPr>
          <w:p w14:paraId="51C2975C" w14:textId="4D6CAB69" w:rsidR="009D4747" w:rsidRDefault="009D4747" w:rsidP="00732716"/>
        </w:tc>
        <w:tc>
          <w:tcPr>
            <w:tcW w:w="3543" w:type="dxa"/>
            <w:tcBorders>
              <w:top w:val="nil"/>
              <w:left w:val="nil"/>
              <w:bottom w:val="nil"/>
            </w:tcBorders>
            <w:shd w:val="clear" w:color="auto" w:fill="D1DCEC" w:themeFill="text2" w:themeFillTint="33"/>
          </w:tcPr>
          <w:p w14:paraId="126BF4BD" w14:textId="59E8A772" w:rsidR="009D4747" w:rsidRDefault="009D4747" w:rsidP="00732716"/>
        </w:tc>
      </w:tr>
      <w:tr w:rsidR="006C5F04" w14:paraId="7E4BD889" w14:textId="77777777" w:rsidTr="002510D1">
        <w:tc>
          <w:tcPr>
            <w:tcW w:w="9639" w:type="dxa"/>
            <w:gridSpan w:val="5"/>
            <w:tcBorders>
              <w:top w:val="nil"/>
              <w:bottom w:val="nil"/>
            </w:tcBorders>
            <w:shd w:val="clear" w:color="auto" w:fill="FFFFFF" w:themeFill="background1"/>
          </w:tcPr>
          <w:p w14:paraId="7AE35549" w14:textId="77777777" w:rsidR="006C5F04" w:rsidRPr="00AC796D" w:rsidRDefault="006C5F04" w:rsidP="00732716">
            <w:pPr>
              <w:rPr>
                <w:sz w:val="2"/>
                <w:szCs w:val="4"/>
              </w:rPr>
            </w:pPr>
            <w:bookmarkStart w:id="19" w:name="FoundationsBlock" w:colFirst="0" w:colLast="1"/>
            <w:bookmarkEnd w:id="16"/>
            <w:bookmarkEnd w:id="17"/>
          </w:p>
        </w:tc>
      </w:tr>
      <w:tr w:rsidR="006C5F04" w14:paraId="3BC6D3AB" w14:textId="77777777" w:rsidTr="002510D1">
        <w:tc>
          <w:tcPr>
            <w:tcW w:w="9639" w:type="dxa"/>
            <w:gridSpan w:val="5"/>
            <w:tcBorders>
              <w:top w:val="nil"/>
              <w:bottom w:val="nil"/>
            </w:tcBorders>
            <w:shd w:val="clear" w:color="auto" w:fill="D1DCEC" w:themeFill="text2" w:themeFillTint="33"/>
          </w:tcPr>
          <w:p w14:paraId="4CB7A1CB" w14:textId="0AE5BF81" w:rsidR="006C5F04" w:rsidRPr="006C5F04" w:rsidRDefault="00E67EEB" w:rsidP="00732716">
            <w:pPr>
              <w:rPr>
                <w:sz w:val="20"/>
              </w:rPr>
            </w:pP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#foundations</w:t>
            </w:r>
            <w:proofErr w:type="gramStart"/>
            <w:r w:rsidR="00820102">
              <w:rPr>
                <w:rFonts w:ascii="Menlo" w:hAnsi="Menlo" w:cs="Menlo"/>
                <w:color w:val="3B3B3B"/>
                <w:szCs w:val="18"/>
              </w:rPr>
              <w:t>}</w:t>
            </w: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w:t>
            </w:r>
            <w:proofErr w:type="gramEnd"/>
            <w:r w:rsidR="00820102">
              <w:rPr>
                <w:rFonts w:ascii="Menlo" w:hAnsi="Menlo" w:cs="Menlo"/>
                <w:color w:val="3B3B3B"/>
                <w:szCs w:val="18"/>
              </w:rPr>
              <w:t>{</w:t>
            </w:r>
            <w:r>
              <w:rPr>
                <w:rFonts w:ascii="Menlo" w:hAnsi="Menlo" w:cs="Menlo"/>
                <w:color w:val="3B3B3B"/>
                <w:szCs w:val="18"/>
              </w:rPr>
              <w:t>/foundations}</w:t>
            </w:r>
            <w:r w:rsidR="00820102">
              <w:rPr>
                <w:rFonts w:ascii="Menlo" w:hAnsi="Menlo" w:cs="Menlo"/>
                <w:color w:val="3B3B3B"/>
                <w:szCs w:val="18"/>
              </w:rPr>
              <w:t>}</w:t>
            </w:r>
          </w:p>
        </w:tc>
      </w:tr>
      <w:tr w:rsidR="006C5F04" w14:paraId="08E6AC97" w14:textId="77777777" w:rsidTr="002510D1">
        <w:tc>
          <w:tcPr>
            <w:tcW w:w="709" w:type="dxa"/>
            <w:tcBorders>
              <w:top w:val="nil"/>
              <w:bottom w:val="nil"/>
              <w:right w:val="nil"/>
            </w:tcBorders>
            <w:shd w:val="clear" w:color="auto" w:fill="D1DCEC" w:themeFill="text2" w:themeFillTint="33"/>
          </w:tcPr>
          <w:p w14:paraId="11D6D1D0" w14:textId="77777777" w:rsidR="006C5F04" w:rsidRPr="00EF50EA" w:rsidRDefault="006C5F04" w:rsidP="00732716"/>
        </w:tc>
        <w:tc>
          <w:tcPr>
            <w:tcW w:w="8930" w:type="dxa"/>
            <w:gridSpan w:val="4"/>
            <w:tcBorders>
              <w:top w:val="nil"/>
              <w:left w:val="nil"/>
              <w:bottom w:val="nil"/>
            </w:tcBorders>
            <w:shd w:val="clear" w:color="auto" w:fill="D1DCEC" w:themeFill="text2" w:themeFillTint="33"/>
          </w:tcPr>
          <w:p w14:paraId="793BDEFE" w14:textId="4E775FDF" w:rsidR="006C5F04" w:rsidRPr="00EF50EA" w:rsidRDefault="006C5F04" w:rsidP="00732716">
            <w:bookmarkStart w:id="20" w:name="Foundations"/>
            <w:bookmarkEnd w:id="20"/>
          </w:p>
        </w:tc>
      </w:tr>
      <w:tr w:rsidR="006C5F04" w14:paraId="10EB62D3" w14:textId="77777777" w:rsidTr="002510D1">
        <w:tc>
          <w:tcPr>
            <w:tcW w:w="9639" w:type="dxa"/>
            <w:gridSpan w:val="5"/>
            <w:tcBorders>
              <w:top w:val="nil"/>
              <w:bottom w:val="nil"/>
            </w:tcBorders>
            <w:shd w:val="clear" w:color="auto" w:fill="FFFFFF" w:themeFill="background1"/>
          </w:tcPr>
          <w:p w14:paraId="122E2FC5" w14:textId="361ECBF5" w:rsidR="006C5F04" w:rsidRPr="00AC796D" w:rsidRDefault="006C5F04" w:rsidP="00732716">
            <w:pPr>
              <w:rPr>
                <w:sz w:val="2"/>
                <w:szCs w:val="4"/>
              </w:rPr>
            </w:pPr>
            <w:bookmarkStart w:id="21" w:name="SMFSBlock" w:colFirst="0" w:colLast="2"/>
            <w:bookmarkEnd w:id="19"/>
          </w:p>
        </w:tc>
      </w:tr>
      <w:tr w:rsidR="009D4747" w14:paraId="46F2E2BF" w14:textId="77777777" w:rsidTr="002510D1">
        <w:tc>
          <w:tcPr>
            <w:tcW w:w="9639" w:type="dxa"/>
            <w:gridSpan w:val="5"/>
            <w:tcBorders>
              <w:top w:val="nil"/>
              <w:bottom w:val="nil"/>
            </w:tcBorders>
            <w:shd w:val="clear" w:color="auto" w:fill="D1DCEC" w:themeFill="text2" w:themeFillTint="33"/>
          </w:tcPr>
          <w:p w14:paraId="09E590DB" w14:textId="22E766F4" w:rsidR="009D4747" w:rsidRPr="002B02B4" w:rsidRDefault="00E67EEB" w:rsidP="00732716">
            <w:pPr>
              <w:rPr>
                <w:rFonts w:asciiTheme="majorHAnsi" w:hAnsiTheme="majorHAnsi"/>
                <w:color w:val="2A4265" w:themeColor="text2" w:themeShade="BF"/>
              </w:rPr>
            </w:pP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#smsfs</w:t>
            </w:r>
            <w:proofErr w:type="gramStart"/>
            <w:r w:rsidR="00820102">
              <w:rPr>
                <w:rFonts w:ascii="Menlo" w:hAnsi="Menlo" w:cs="Menlo"/>
                <w:color w:val="3B3B3B"/>
                <w:szCs w:val="18"/>
              </w:rPr>
              <w:t>}</w:t>
            </w: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w:t>
            </w:r>
            <w:proofErr w:type="gramEnd"/>
            <w:r w:rsidR="00820102">
              <w:rPr>
                <w:rFonts w:ascii="Menlo" w:hAnsi="Menlo" w:cs="Menlo"/>
                <w:color w:val="3B3B3B"/>
                <w:szCs w:val="18"/>
              </w:rPr>
              <w:t>{</w:t>
            </w:r>
            <w:r>
              <w:rPr>
                <w:rFonts w:ascii="Menlo" w:hAnsi="Menlo" w:cs="Menlo"/>
                <w:color w:val="3B3B3B"/>
                <w:szCs w:val="18"/>
              </w:rPr>
              <w:t>/smsfs}</w:t>
            </w:r>
            <w:r w:rsidR="00820102">
              <w:rPr>
                <w:rFonts w:ascii="Menlo" w:hAnsi="Menlo" w:cs="Menlo"/>
                <w:color w:val="3B3B3B"/>
                <w:szCs w:val="18"/>
              </w:rPr>
              <w:t>}</w:t>
            </w:r>
          </w:p>
        </w:tc>
      </w:tr>
      <w:tr w:rsidR="009D4747" w14:paraId="36D59E37" w14:textId="77777777" w:rsidTr="002510D1">
        <w:tc>
          <w:tcPr>
            <w:tcW w:w="709" w:type="dxa"/>
            <w:tcBorders>
              <w:top w:val="nil"/>
              <w:bottom w:val="nil"/>
              <w:right w:val="nil"/>
            </w:tcBorders>
            <w:shd w:val="clear" w:color="auto" w:fill="D1DCEC" w:themeFill="text2" w:themeFillTint="33"/>
          </w:tcPr>
          <w:p w14:paraId="44F56057" w14:textId="77777777" w:rsidR="009D4747" w:rsidRDefault="009D4747" w:rsidP="00732716"/>
        </w:tc>
        <w:tc>
          <w:tcPr>
            <w:tcW w:w="3969" w:type="dxa"/>
            <w:gridSpan w:val="2"/>
            <w:tcBorders>
              <w:top w:val="nil"/>
              <w:left w:val="nil"/>
              <w:bottom w:val="nil"/>
              <w:right w:val="nil"/>
            </w:tcBorders>
            <w:shd w:val="clear" w:color="auto" w:fill="D1DCEC" w:themeFill="text2" w:themeFillTint="33"/>
          </w:tcPr>
          <w:p w14:paraId="7568C155" w14:textId="768F0C43" w:rsidR="009D4747" w:rsidRDefault="009D4747" w:rsidP="00732716">
            <w:bookmarkStart w:id="22" w:name="SMFS"/>
            <w:bookmarkEnd w:id="22"/>
          </w:p>
        </w:tc>
        <w:tc>
          <w:tcPr>
            <w:tcW w:w="4961" w:type="dxa"/>
            <w:gridSpan w:val="2"/>
            <w:tcBorders>
              <w:top w:val="nil"/>
              <w:left w:val="nil"/>
              <w:bottom w:val="nil"/>
            </w:tcBorders>
            <w:shd w:val="clear" w:color="auto" w:fill="D1DCEC" w:themeFill="text2" w:themeFillTint="33"/>
          </w:tcPr>
          <w:p w14:paraId="7AE4CE92" w14:textId="54A5C54D" w:rsidR="009D4747" w:rsidRDefault="009D4747" w:rsidP="00732716"/>
        </w:tc>
      </w:tr>
      <w:bookmarkEnd w:id="21"/>
    </w:tbl>
    <w:p w14:paraId="7279CE16" w14:textId="77777777" w:rsidR="00AD64A1" w:rsidRPr="0091332A" w:rsidRDefault="00AD64A1" w:rsidP="00732716">
      <w:pPr>
        <w:rPr>
          <w:sz w:val="2"/>
          <w:szCs w:val="4"/>
        </w:rPr>
      </w:pPr>
    </w:p>
    <w:tbl>
      <w:tblPr>
        <w:tblStyle w:val="ae"/>
        <w:tblW w:w="9639" w:type="dxa"/>
        <w:tblLook w:val="04A0" w:firstRow="1" w:lastRow="0" w:firstColumn="1" w:lastColumn="0" w:noHBand="0" w:noVBand="1"/>
      </w:tblPr>
      <w:tblGrid>
        <w:gridCol w:w="618"/>
        <w:gridCol w:w="5630"/>
        <w:gridCol w:w="3391"/>
      </w:tblGrid>
      <w:tr w:rsidR="00111577" w14:paraId="2A9E224A" w14:textId="77777777" w:rsidTr="002510D1">
        <w:trPr>
          <w:cnfStyle w:val="100000000000" w:firstRow="1" w:lastRow="0" w:firstColumn="0" w:lastColumn="0" w:oddVBand="0" w:evenVBand="0" w:oddHBand="0" w:evenHBand="0" w:firstRowFirstColumn="0" w:firstRowLastColumn="0" w:lastRowFirstColumn="0" w:lastRowLastColumn="0"/>
        </w:trPr>
        <w:tc>
          <w:tcPr>
            <w:tcW w:w="9639" w:type="dxa"/>
            <w:gridSpan w:val="3"/>
          </w:tcPr>
          <w:p w14:paraId="06EF6FBC" w14:textId="52D1751C" w:rsidR="00111577" w:rsidRDefault="00111577" w:rsidP="00A20D40">
            <w:r>
              <w:t xml:space="preserve">Section 2. </w:t>
            </w:r>
            <w:r w:rsidR="004C0166">
              <w:t xml:space="preserve">Scope of Services and </w:t>
            </w:r>
            <w:r w:rsidR="00176090">
              <w:t xml:space="preserve">Proposed Fees for the </w:t>
            </w:r>
            <w:proofErr w:type="gramStart"/>
            <w:r w:rsidR="003A5F7B">
              <w:t xml:space="preserve">{{ </w:t>
            </w:r>
            <w:proofErr w:type="spellStart"/>
            <w:r w:rsidR="003A5F7B">
              <w:t>client</w:t>
            </w:r>
            <w:proofErr w:type="gramEnd"/>
            <w:r w:rsidR="003A5F7B">
              <w:t>_group</w:t>
            </w:r>
            <w:proofErr w:type="spellEnd"/>
            <w:r w:rsidR="003A5F7B">
              <w:t xml:space="preserve"> }}</w:t>
            </w:r>
          </w:p>
        </w:tc>
      </w:tr>
      <w:tr w:rsidR="00176090" w14:paraId="2B70572B" w14:textId="77777777" w:rsidTr="002510D1">
        <w:trPr>
          <w:trHeight w:val="30"/>
        </w:trPr>
        <w:tc>
          <w:tcPr>
            <w:tcW w:w="9639" w:type="dxa"/>
            <w:gridSpan w:val="3"/>
            <w:tcBorders>
              <w:top w:val="nil"/>
              <w:bottom w:val="nil"/>
            </w:tcBorders>
          </w:tcPr>
          <w:p w14:paraId="0E8BFCDD" w14:textId="77777777" w:rsidR="00176090" w:rsidRPr="00022CBB" w:rsidRDefault="00176090" w:rsidP="00A20D40">
            <w:pPr>
              <w:rPr>
                <w:sz w:val="2"/>
                <w:szCs w:val="2"/>
              </w:rPr>
            </w:pPr>
          </w:p>
        </w:tc>
      </w:tr>
      <w:tr w:rsidR="004C09FF" w14:paraId="6760476C" w14:textId="77777777" w:rsidTr="00E25647">
        <w:tc>
          <w:tcPr>
            <w:tcW w:w="6248" w:type="dxa"/>
            <w:gridSpan w:val="2"/>
            <w:tcBorders>
              <w:top w:val="nil"/>
              <w:bottom w:val="nil"/>
              <w:right w:val="nil"/>
            </w:tcBorders>
            <w:shd w:val="clear" w:color="auto" w:fill="D1DCEC" w:themeFill="accent4" w:themeFillTint="33"/>
          </w:tcPr>
          <w:p w14:paraId="34BB1F38" w14:textId="5C9DCE1A" w:rsidR="00E25647" w:rsidRPr="00E25647" w:rsidRDefault="004C09FF" w:rsidP="00A20D40">
            <w:pPr>
              <w:rPr>
                <w:rFonts w:asciiTheme="majorHAnsi" w:hAnsiTheme="majorHAnsi" w:hint="eastAsia"/>
                <w:color w:val="2A4265" w:themeColor="text2" w:themeShade="BF"/>
                <w:lang w:eastAsia="zh-CN"/>
              </w:rPr>
            </w:pPr>
            <w:bookmarkStart w:id="23" w:name="OPCFees" w:colFirst="0" w:colLast="3"/>
            <w:r w:rsidRPr="004841A7">
              <w:rPr>
                <w:rFonts w:asciiTheme="majorHAnsi" w:hAnsiTheme="majorHAnsi"/>
                <w:color w:val="2A4265" w:themeColor="text2" w:themeShade="BF"/>
              </w:rPr>
              <w:t>20</w:t>
            </w:r>
            <w:r w:rsidR="00625C5C">
              <w:rPr>
                <w:rFonts w:asciiTheme="majorHAnsi" w:hAnsiTheme="majorHAnsi"/>
                <w:color w:val="2A4265" w:themeColor="text2" w:themeShade="BF"/>
              </w:rPr>
              <w:t>2</w:t>
            </w:r>
            <w:r w:rsidR="00A74842">
              <w:rPr>
                <w:rFonts w:asciiTheme="majorHAnsi" w:hAnsiTheme="majorHAnsi"/>
                <w:color w:val="2A4265" w:themeColor="text2" w:themeShade="BF"/>
              </w:rPr>
              <w:t>6</w:t>
            </w:r>
            <w:r w:rsidRPr="004841A7">
              <w:rPr>
                <w:rFonts w:asciiTheme="majorHAnsi" w:hAnsiTheme="majorHAnsi"/>
                <w:color w:val="2A4265" w:themeColor="text2" w:themeShade="BF"/>
              </w:rPr>
              <w:t xml:space="preserve"> Oxygen Private Clients Services:</w:t>
            </w:r>
          </w:p>
        </w:tc>
        <w:tc>
          <w:tcPr>
            <w:tcW w:w="3391" w:type="dxa"/>
            <w:tcBorders>
              <w:top w:val="nil"/>
              <w:left w:val="nil"/>
              <w:bottom w:val="nil"/>
            </w:tcBorders>
            <w:shd w:val="clear" w:color="auto" w:fill="D1DCEC" w:themeFill="accent4" w:themeFillTint="33"/>
          </w:tcPr>
          <w:p w14:paraId="421CD691" w14:textId="70A10D21" w:rsidR="004C09FF" w:rsidRPr="004731D8" w:rsidRDefault="0066288D" w:rsidP="004C09FF">
            <w:pPr>
              <w:jc w:val="center"/>
              <w:rPr>
                <w:rFonts w:asciiTheme="majorHAnsi" w:hAnsiTheme="majorHAnsi"/>
              </w:rPr>
            </w:pPr>
            <w:r>
              <w:rPr>
                <w:b/>
                <w:bCs/>
              </w:rPr>
              <w:t xml:space="preserve">  </w:t>
            </w:r>
            <w:r w:rsidR="0054014A">
              <w:rPr>
                <w:b/>
                <w:bCs/>
              </w:rPr>
              <w:t xml:space="preserve">    </w:t>
            </w:r>
            <w:r>
              <w:rPr>
                <w:b/>
                <w:bCs/>
              </w:rPr>
              <w:t xml:space="preserve">  </w:t>
            </w:r>
            <w:r w:rsidR="00436EEE">
              <w:rPr>
                <w:b/>
                <w:bCs/>
              </w:rPr>
              <w:t xml:space="preserve">   </w:t>
            </w:r>
            <w:r w:rsidR="007A0352">
              <w:rPr>
                <w:b/>
                <w:bCs/>
              </w:rPr>
              <w:t xml:space="preserve">     </w:t>
            </w:r>
            <w:r w:rsidR="00436EEE">
              <w:rPr>
                <w:b/>
                <w:bCs/>
              </w:rPr>
              <w:t xml:space="preserve"> </w:t>
            </w:r>
            <w:r w:rsidR="007A0352">
              <w:rPr>
                <w:b/>
                <w:bCs/>
              </w:rPr>
              <w:t xml:space="preserve">   </w:t>
            </w:r>
            <w:r w:rsidR="00436EEE">
              <w:rPr>
                <w:b/>
                <w:bCs/>
              </w:rPr>
              <w:t xml:space="preserve"> </w:t>
            </w:r>
            <w:r>
              <w:rPr>
                <w:b/>
                <w:bCs/>
              </w:rPr>
              <w:t xml:space="preserve"> </w:t>
            </w:r>
            <w:r w:rsidR="00B81227">
              <w:rPr>
                <w:b/>
                <w:bCs/>
              </w:rPr>
              <w:t xml:space="preserve">         </w:t>
            </w:r>
            <w:r w:rsidR="004C09FF" w:rsidRPr="004C09FF">
              <w:rPr>
                <w:b/>
                <w:bCs/>
              </w:rPr>
              <w:t>$</w:t>
            </w:r>
          </w:p>
        </w:tc>
      </w:tr>
      <w:tr w:rsidR="00E25647" w14:paraId="298B4074" w14:textId="77777777" w:rsidTr="00313A41">
        <w:tc>
          <w:tcPr>
            <w:tcW w:w="618" w:type="dxa"/>
            <w:tcBorders>
              <w:top w:val="nil"/>
              <w:bottom w:val="nil"/>
              <w:right w:val="nil"/>
            </w:tcBorders>
            <w:shd w:val="clear" w:color="auto" w:fill="D1DCEC" w:themeFill="accent4" w:themeFillTint="33"/>
          </w:tcPr>
          <w:p w14:paraId="31FAAEAB" w14:textId="77777777" w:rsidR="00E25647" w:rsidRDefault="00E25647" w:rsidP="00A20D40"/>
        </w:tc>
        <w:tc>
          <w:tcPr>
            <w:tcW w:w="9021" w:type="dxa"/>
            <w:gridSpan w:val="2"/>
            <w:tcBorders>
              <w:top w:val="nil"/>
              <w:left w:val="nil"/>
              <w:bottom w:val="nil"/>
            </w:tcBorders>
            <w:shd w:val="clear" w:color="auto" w:fill="D1DCEC" w:themeFill="accent4" w:themeFillTint="33"/>
          </w:tcPr>
          <w:p w14:paraId="4E36DB63" w14:textId="7E173D76" w:rsidR="00E25647" w:rsidRDefault="00E25647" w:rsidP="00E25647">
            <w:pPr>
              <w:shd w:val="clear" w:color="auto" w:fill="FFFFFF"/>
              <w:spacing w:line="270" w:lineRule="atLeast"/>
              <w:rPr>
                <w:rFonts w:ascii="Menlo" w:hAnsi="Menlo" w:cs="Menlo"/>
                <w:color w:val="3B3B3B"/>
                <w:szCs w:val="18"/>
              </w:rPr>
            </w:pPr>
            <w:r>
              <w:rPr>
                <w:rFonts w:ascii="Menlo" w:hAnsi="Menlo" w:cs="Menlo"/>
                <w:color w:val="3B3B3B"/>
                <w:szCs w:val="18"/>
              </w:rPr>
              <w:t>{{#oxygen_items}}</w:t>
            </w:r>
          </w:p>
        </w:tc>
      </w:tr>
      <w:tr w:rsidR="00495DC9" w14:paraId="4C2A264B" w14:textId="77777777" w:rsidTr="00E25647">
        <w:tc>
          <w:tcPr>
            <w:tcW w:w="618" w:type="dxa"/>
            <w:tcBorders>
              <w:top w:val="nil"/>
              <w:bottom w:val="nil"/>
              <w:right w:val="nil"/>
            </w:tcBorders>
            <w:shd w:val="clear" w:color="auto" w:fill="D1DCEC" w:themeFill="accent4" w:themeFillTint="33"/>
          </w:tcPr>
          <w:p w14:paraId="4D764B46" w14:textId="77777777" w:rsidR="00495DC9" w:rsidRDefault="00495DC9" w:rsidP="00A20D40"/>
        </w:tc>
        <w:tc>
          <w:tcPr>
            <w:tcW w:w="5630" w:type="dxa"/>
            <w:tcBorders>
              <w:top w:val="nil"/>
              <w:left w:val="nil"/>
              <w:bottom w:val="nil"/>
              <w:right w:val="nil"/>
            </w:tcBorders>
            <w:shd w:val="clear" w:color="auto" w:fill="D1DCEC" w:themeFill="accent4" w:themeFillTint="33"/>
          </w:tcPr>
          <w:p w14:paraId="4E328DE0" w14:textId="6061357E" w:rsidR="00495DC9" w:rsidRDefault="00820102" w:rsidP="00A20D40">
            <w:r>
              <w:rPr>
                <w:rFonts w:ascii="Menlo" w:hAnsi="Menlo" w:cs="Menlo"/>
                <w:color w:val="3B3B3B"/>
                <w:szCs w:val="18"/>
              </w:rPr>
              <w:t>{</w:t>
            </w:r>
            <w:r w:rsidR="00495DC9">
              <w:rPr>
                <w:rFonts w:ascii="Menlo" w:hAnsi="Menlo" w:cs="Menlo"/>
                <w:color w:val="3B3B3B"/>
                <w:szCs w:val="18"/>
              </w:rPr>
              <w:t>{name}</w:t>
            </w:r>
            <w:r>
              <w:rPr>
                <w:rFonts w:ascii="Menlo" w:hAnsi="Menlo" w:cs="Menlo"/>
                <w:color w:val="3B3B3B"/>
                <w:szCs w:val="18"/>
              </w:rPr>
              <w:t>}</w:t>
            </w:r>
            <w:r w:rsidR="00495DC9">
              <w:rPr>
                <w:rFonts w:ascii="Menlo" w:hAnsi="Menlo" w:cs="Menlo"/>
                <w:color w:val="3B3B3B"/>
                <w:szCs w:val="18"/>
              </w:rPr>
              <w:t xml:space="preserve"> </w:t>
            </w:r>
          </w:p>
        </w:tc>
        <w:tc>
          <w:tcPr>
            <w:tcW w:w="3391" w:type="dxa"/>
            <w:tcBorders>
              <w:top w:val="nil"/>
              <w:left w:val="nil"/>
              <w:bottom w:val="nil"/>
            </w:tcBorders>
            <w:shd w:val="clear" w:color="auto" w:fill="D1DCEC" w:themeFill="accent4" w:themeFillTint="33"/>
          </w:tcPr>
          <w:p w14:paraId="0479B53A" w14:textId="7AAB00B4" w:rsidR="00495DC9" w:rsidRDefault="00820102" w:rsidP="00A21937">
            <w:pPr>
              <w:shd w:val="clear" w:color="auto" w:fill="FFFFFF"/>
              <w:spacing w:line="270" w:lineRule="atLeast"/>
              <w:jc w:val="right"/>
              <w:rPr>
                <w:rFonts w:ascii="Menlo" w:hAnsi="Menlo" w:cs="Menlo"/>
                <w:color w:val="3B3B3B"/>
                <w:szCs w:val="18"/>
              </w:rPr>
            </w:pPr>
            <w:r>
              <w:rPr>
                <w:rFonts w:ascii="Menlo" w:hAnsi="Menlo" w:cs="Menlo"/>
                <w:color w:val="3B3B3B"/>
                <w:szCs w:val="18"/>
              </w:rPr>
              <w:t>{</w:t>
            </w:r>
            <w:r w:rsidR="00495DC9">
              <w:rPr>
                <w:rFonts w:ascii="Menlo" w:hAnsi="Menlo" w:cs="Menlo"/>
                <w:color w:val="3B3B3B"/>
                <w:szCs w:val="18"/>
              </w:rPr>
              <w:t>{amount</w:t>
            </w:r>
            <w:r>
              <w:rPr>
                <w:rFonts w:ascii="Menlo" w:hAnsi="Menlo" w:cs="Menlo"/>
                <w:color w:val="3B3B3B"/>
                <w:szCs w:val="18"/>
              </w:rPr>
              <w:t>}</w:t>
            </w:r>
            <w:r w:rsidR="00495DC9">
              <w:rPr>
                <w:rFonts w:ascii="Menlo" w:hAnsi="Menlo" w:cs="Menlo"/>
                <w:color w:val="3B3B3B"/>
                <w:szCs w:val="18"/>
              </w:rPr>
              <w:t>}</w:t>
            </w:r>
          </w:p>
        </w:tc>
      </w:tr>
      <w:tr w:rsidR="00E25647" w14:paraId="3F92FE83" w14:textId="77777777" w:rsidTr="00957FCF">
        <w:tc>
          <w:tcPr>
            <w:tcW w:w="618" w:type="dxa"/>
            <w:tcBorders>
              <w:top w:val="nil"/>
              <w:bottom w:val="nil"/>
              <w:right w:val="nil"/>
            </w:tcBorders>
            <w:shd w:val="clear" w:color="auto" w:fill="D1DCEC" w:themeFill="accent4" w:themeFillTint="33"/>
          </w:tcPr>
          <w:p w14:paraId="1C430B11" w14:textId="77777777" w:rsidR="00E25647" w:rsidRDefault="00E25647" w:rsidP="00A20D40"/>
        </w:tc>
        <w:tc>
          <w:tcPr>
            <w:tcW w:w="9021" w:type="dxa"/>
            <w:gridSpan w:val="2"/>
            <w:tcBorders>
              <w:top w:val="nil"/>
              <w:left w:val="nil"/>
              <w:bottom w:val="nil"/>
            </w:tcBorders>
            <w:shd w:val="clear" w:color="auto" w:fill="D1DCEC" w:themeFill="accent4" w:themeFillTint="33"/>
          </w:tcPr>
          <w:p w14:paraId="1842390A" w14:textId="6AAF6D42" w:rsidR="00E25647" w:rsidRDefault="00E25647" w:rsidP="00E25647">
            <w:pPr>
              <w:shd w:val="clear" w:color="auto" w:fill="FFFFFF"/>
              <w:spacing w:line="270" w:lineRule="atLeast"/>
              <w:rPr>
                <w:rFonts w:ascii="Menlo" w:hAnsi="Menlo" w:cs="Menlo"/>
                <w:color w:val="3B3B3B"/>
                <w:szCs w:val="18"/>
              </w:rPr>
            </w:pPr>
            <w:r>
              <w:rPr>
                <w:rFonts w:ascii="Menlo" w:hAnsi="Menlo" w:cs="Menlo"/>
                <w:color w:val="3B3B3B"/>
                <w:szCs w:val="18"/>
              </w:rPr>
              <w:t>{{/</w:t>
            </w:r>
            <w:proofErr w:type="spellStart"/>
            <w:r>
              <w:rPr>
                <w:rFonts w:ascii="Menlo" w:hAnsi="Menlo" w:cs="Menlo"/>
                <w:color w:val="3B3B3B"/>
                <w:szCs w:val="18"/>
              </w:rPr>
              <w:t>oxygen_items</w:t>
            </w:r>
            <w:proofErr w:type="spellEnd"/>
            <w:r>
              <w:rPr>
                <w:rFonts w:ascii="Menlo" w:hAnsi="Menlo" w:cs="Menlo"/>
                <w:color w:val="3B3B3B"/>
                <w:szCs w:val="18"/>
              </w:rPr>
              <w:t>}}</w:t>
            </w:r>
          </w:p>
        </w:tc>
      </w:tr>
      <w:tr w:rsidR="00762407" w14:paraId="1E246F3B" w14:textId="77777777" w:rsidTr="00E25647">
        <w:tc>
          <w:tcPr>
            <w:tcW w:w="618" w:type="dxa"/>
            <w:tcBorders>
              <w:top w:val="nil"/>
              <w:bottom w:val="nil"/>
              <w:right w:val="nil"/>
            </w:tcBorders>
            <w:shd w:val="clear" w:color="auto" w:fill="D1DCEC" w:themeFill="accent4" w:themeFillTint="33"/>
          </w:tcPr>
          <w:p w14:paraId="654C2AB9" w14:textId="77777777" w:rsidR="00762407" w:rsidRDefault="00762407" w:rsidP="00A20D40"/>
        </w:tc>
        <w:tc>
          <w:tcPr>
            <w:tcW w:w="5630" w:type="dxa"/>
            <w:tcBorders>
              <w:top w:val="nil"/>
              <w:left w:val="nil"/>
              <w:bottom w:val="nil"/>
              <w:right w:val="nil"/>
            </w:tcBorders>
            <w:shd w:val="clear" w:color="auto" w:fill="D1DCEC" w:themeFill="accent4" w:themeFillTint="33"/>
          </w:tcPr>
          <w:p w14:paraId="360FE9A7" w14:textId="293AD103" w:rsidR="00762407" w:rsidRDefault="00762407" w:rsidP="00A20D40">
            <w:r>
              <w:t>Add GST</w:t>
            </w:r>
          </w:p>
        </w:tc>
        <w:tc>
          <w:tcPr>
            <w:tcW w:w="3391" w:type="dxa"/>
            <w:tcBorders>
              <w:top w:val="nil"/>
              <w:left w:val="nil"/>
              <w:bottom w:val="nil"/>
            </w:tcBorders>
            <w:shd w:val="clear" w:color="auto" w:fill="D1DCEC" w:themeFill="accent4" w:themeFillTint="33"/>
          </w:tcPr>
          <w:p w14:paraId="2FA7FA86" w14:textId="5538A52E" w:rsidR="00A21937" w:rsidRDefault="00A21937" w:rsidP="00A21937">
            <w:pPr>
              <w:shd w:val="clear" w:color="auto" w:fill="FFFFFF"/>
              <w:spacing w:line="270" w:lineRule="atLeast"/>
              <w:jc w:val="right"/>
              <w:rPr>
                <w:rFonts w:ascii="Menlo" w:hAnsi="Menlo" w:cs="Menlo"/>
                <w:color w:val="3B3B3B"/>
                <w:spacing w:val="0"/>
                <w:szCs w:val="18"/>
              </w:rPr>
            </w:pPr>
            <w:r>
              <w:rPr>
                <w:rFonts w:ascii="Menlo" w:hAnsi="Menlo" w:cs="Menlo"/>
                <w:color w:val="3B3B3B"/>
                <w:szCs w:val="18"/>
              </w:rPr>
              <w:t>{</w:t>
            </w:r>
            <w:r w:rsidR="00820102">
              <w:rPr>
                <w:rFonts w:ascii="Menlo" w:hAnsi="Menlo" w:cs="Menlo"/>
                <w:color w:val="3B3B3B"/>
                <w:szCs w:val="18"/>
              </w:rPr>
              <w:t>{</w:t>
            </w:r>
            <w:proofErr w:type="spellStart"/>
            <w:r>
              <w:rPr>
                <w:rFonts w:ascii="Menlo" w:hAnsi="Menlo" w:cs="Menlo"/>
                <w:color w:val="3B3B3B"/>
                <w:szCs w:val="18"/>
              </w:rPr>
              <w:t>oxygen_gst</w:t>
            </w:r>
            <w:proofErr w:type="spellEnd"/>
            <w:r>
              <w:rPr>
                <w:rFonts w:ascii="Menlo" w:hAnsi="Menlo" w:cs="Menlo"/>
                <w:color w:val="3B3B3B"/>
                <w:szCs w:val="18"/>
              </w:rPr>
              <w:t>}</w:t>
            </w:r>
            <w:r w:rsidR="00820102">
              <w:rPr>
                <w:rFonts w:ascii="Menlo" w:hAnsi="Menlo" w:cs="Menlo"/>
                <w:color w:val="3B3B3B"/>
                <w:szCs w:val="18"/>
              </w:rPr>
              <w:t>}</w:t>
            </w:r>
          </w:p>
          <w:p w14:paraId="1B837B78" w14:textId="249CD51A" w:rsidR="00762407" w:rsidRDefault="00762407" w:rsidP="00F8366F">
            <w:pPr>
              <w:jc w:val="right"/>
            </w:pPr>
          </w:p>
        </w:tc>
      </w:tr>
      <w:tr w:rsidR="008938B6" w14:paraId="4174EBD5" w14:textId="77777777" w:rsidTr="00E25647">
        <w:tc>
          <w:tcPr>
            <w:tcW w:w="618" w:type="dxa"/>
            <w:tcBorders>
              <w:top w:val="nil"/>
              <w:bottom w:val="nil"/>
              <w:right w:val="nil"/>
            </w:tcBorders>
            <w:shd w:val="clear" w:color="auto" w:fill="D1DCEC" w:themeFill="accent4" w:themeFillTint="33"/>
          </w:tcPr>
          <w:p w14:paraId="11DCE250" w14:textId="77777777" w:rsidR="008938B6" w:rsidRDefault="008938B6" w:rsidP="00A20D40">
            <w:bookmarkStart w:id="24" w:name="_Hlk192770460"/>
          </w:p>
        </w:tc>
        <w:tc>
          <w:tcPr>
            <w:tcW w:w="5630" w:type="dxa"/>
            <w:tcBorders>
              <w:top w:val="nil"/>
              <w:left w:val="nil"/>
              <w:bottom w:val="nil"/>
              <w:right w:val="nil"/>
            </w:tcBorders>
            <w:shd w:val="clear" w:color="auto" w:fill="D1DCEC" w:themeFill="accent4" w:themeFillTint="33"/>
          </w:tcPr>
          <w:p w14:paraId="61E2E429" w14:textId="32F6686E" w:rsidR="008938B6" w:rsidRDefault="008938B6" w:rsidP="00A20D40">
            <w:r>
              <w:t xml:space="preserve">TOTAL </w:t>
            </w:r>
            <w:r w:rsidR="00AD2903">
              <w:t>OXYGEN PRIVATE CLIENTS FEE</w:t>
            </w:r>
            <w:r w:rsidR="00593ACD">
              <w:t xml:space="preserve"> (</w:t>
            </w:r>
            <w:r w:rsidR="00C53D47">
              <w:t>i</w:t>
            </w:r>
            <w:r w:rsidR="00593ACD">
              <w:t>ncl</w:t>
            </w:r>
            <w:r w:rsidR="006C655D">
              <w:t>usive</w:t>
            </w:r>
            <w:r w:rsidR="00593ACD">
              <w:t xml:space="preserve"> of GST)</w:t>
            </w:r>
          </w:p>
        </w:tc>
        <w:tc>
          <w:tcPr>
            <w:tcW w:w="3391" w:type="dxa"/>
            <w:tcBorders>
              <w:top w:val="nil"/>
              <w:left w:val="nil"/>
              <w:bottom w:val="nil"/>
            </w:tcBorders>
            <w:shd w:val="clear" w:color="auto" w:fill="D1DCEC" w:themeFill="accent4" w:themeFillTint="33"/>
          </w:tcPr>
          <w:p w14:paraId="5857F593" w14:textId="3983FB17" w:rsidR="008938B6" w:rsidRPr="00A21937" w:rsidRDefault="00820102" w:rsidP="00A21937">
            <w:pPr>
              <w:shd w:val="clear" w:color="auto" w:fill="FFFFFF"/>
              <w:spacing w:line="270" w:lineRule="atLeast"/>
              <w:jc w:val="right"/>
              <w:rPr>
                <w:rFonts w:ascii="Menlo" w:hAnsi="Menlo" w:cs="Menlo"/>
                <w:color w:val="3B3B3B"/>
                <w:spacing w:val="0"/>
                <w:szCs w:val="18"/>
              </w:rPr>
            </w:pPr>
            <w:r>
              <w:t>{</w:t>
            </w:r>
            <w:r w:rsidR="003A5F7B" w:rsidRPr="003A5F7B">
              <w:t>{</w:t>
            </w:r>
            <w:proofErr w:type="spellStart"/>
            <w:r w:rsidR="00A21937">
              <w:rPr>
                <w:rFonts w:ascii="Menlo" w:hAnsi="Menlo" w:cs="Menlo"/>
                <w:color w:val="3B3B3B"/>
                <w:szCs w:val="18"/>
              </w:rPr>
              <w:t>oxygen_total</w:t>
            </w:r>
            <w:proofErr w:type="spellEnd"/>
            <w:r w:rsidR="003A5F7B" w:rsidRPr="003A5F7B">
              <w:t>}</w:t>
            </w:r>
            <w:r>
              <w:t>}</w:t>
            </w:r>
          </w:p>
        </w:tc>
      </w:tr>
      <w:tr w:rsidR="0064756C" w14:paraId="76109AFF" w14:textId="77777777" w:rsidTr="331A2EE4">
        <w:tc>
          <w:tcPr>
            <w:tcW w:w="9639" w:type="dxa"/>
            <w:gridSpan w:val="3"/>
            <w:tcBorders>
              <w:top w:val="nil"/>
              <w:bottom w:val="nil"/>
            </w:tcBorders>
            <w:shd w:val="clear" w:color="auto" w:fill="FFFFFF" w:themeFill="background2"/>
          </w:tcPr>
          <w:p w14:paraId="345428DB" w14:textId="77777777" w:rsidR="0064756C" w:rsidRDefault="0064756C" w:rsidP="00A20D40">
            <w:pPr>
              <w:rPr>
                <w:sz w:val="2"/>
                <w:szCs w:val="2"/>
                <w:lang w:eastAsia="zh-CN"/>
              </w:rPr>
            </w:pPr>
            <w:bookmarkStart w:id="25" w:name="LPAFees" w:colFirst="0" w:colLast="2"/>
            <w:bookmarkEnd w:id="23"/>
            <w:bookmarkEnd w:id="24"/>
          </w:p>
          <w:p w14:paraId="51EFDEE1" w14:textId="77777777" w:rsidR="00A21937" w:rsidRDefault="00A21937" w:rsidP="00A20D40">
            <w:pPr>
              <w:rPr>
                <w:sz w:val="2"/>
                <w:szCs w:val="2"/>
                <w:lang w:eastAsia="zh-CN"/>
              </w:rPr>
            </w:pPr>
          </w:p>
          <w:p w14:paraId="7666D10D" w14:textId="77777777" w:rsidR="00A21937" w:rsidRDefault="00A21937" w:rsidP="00A20D40">
            <w:pPr>
              <w:rPr>
                <w:sz w:val="2"/>
                <w:szCs w:val="2"/>
                <w:lang w:eastAsia="zh-CN"/>
              </w:rPr>
            </w:pPr>
          </w:p>
          <w:p w14:paraId="73583273" w14:textId="77777777" w:rsidR="00A21937" w:rsidRDefault="00A21937" w:rsidP="00A20D40">
            <w:pPr>
              <w:rPr>
                <w:sz w:val="2"/>
                <w:szCs w:val="2"/>
                <w:lang w:eastAsia="zh-CN"/>
              </w:rPr>
            </w:pPr>
          </w:p>
          <w:p w14:paraId="69E024F8" w14:textId="77777777" w:rsidR="00A21937" w:rsidRDefault="00A21937" w:rsidP="00A20D40">
            <w:pPr>
              <w:rPr>
                <w:sz w:val="2"/>
                <w:szCs w:val="2"/>
                <w:lang w:eastAsia="zh-CN"/>
              </w:rPr>
            </w:pPr>
          </w:p>
          <w:p w14:paraId="6512674E" w14:textId="77777777" w:rsidR="00A21937" w:rsidRDefault="00A21937" w:rsidP="00A20D40">
            <w:pPr>
              <w:rPr>
                <w:sz w:val="2"/>
                <w:szCs w:val="2"/>
                <w:lang w:eastAsia="zh-CN"/>
              </w:rPr>
            </w:pPr>
          </w:p>
          <w:p w14:paraId="6797B03A" w14:textId="77777777" w:rsidR="00A21937" w:rsidRDefault="00A21937" w:rsidP="00A20D40">
            <w:pPr>
              <w:rPr>
                <w:sz w:val="2"/>
                <w:szCs w:val="2"/>
                <w:lang w:eastAsia="zh-CN"/>
              </w:rPr>
            </w:pPr>
          </w:p>
          <w:p w14:paraId="48822311" w14:textId="77777777" w:rsidR="00A21937" w:rsidRDefault="00A21937" w:rsidP="00A20D40">
            <w:pPr>
              <w:rPr>
                <w:sz w:val="2"/>
                <w:szCs w:val="2"/>
                <w:lang w:eastAsia="zh-CN"/>
              </w:rPr>
            </w:pPr>
          </w:p>
          <w:p w14:paraId="55BFEBCA" w14:textId="77777777" w:rsidR="00A21937" w:rsidRDefault="00A21937" w:rsidP="00A20D40">
            <w:pPr>
              <w:rPr>
                <w:sz w:val="2"/>
                <w:szCs w:val="2"/>
                <w:lang w:eastAsia="zh-CN"/>
              </w:rPr>
            </w:pPr>
          </w:p>
          <w:p w14:paraId="3D3F9793" w14:textId="77777777" w:rsidR="00A21937" w:rsidRDefault="00A21937" w:rsidP="00A20D40">
            <w:pPr>
              <w:rPr>
                <w:sz w:val="2"/>
                <w:szCs w:val="2"/>
                <w:lang w:eastAsia="zh-CN"/>
              </w:rPr>
            </w:pPr>
          </w:p>
          <w:p w14:paraId="534BEDD4" w14:textId="77777777" w:rsidR="00A21937" w:rsidRDefault="00A21937" w:rsidP="00A20D40">
            <w:pPr>
              <w:rPr>
                <w:sz w:val="2"/>
                <w:szCs w:val="2"/>
                <w:lang w:eastAsia="zh-CN"/>
              </w:rPr>
            </w:pPr>
          </w:p>
          <w:p w14:paraId="62DA2DCE" w14:textId="77777777" w:rsidR="00A21937" w:rsidRDefault="00A21937" w:rsidP="00A20D40">
            <w:pPr>
              <w:rPr>
                <w:sz w:val="2"/>
                <w:szCs w:val="2"/>
                <w:lang w:eastAsia="zh-CN"/>
              </w:rPr>
            </w:pPr>
          </w:p>
          <w:p w14:paraId="5084146E" w14:textId="77777777" w:rsidR="00A21937" w:rsidRPr="0064756C" w:rsidRDefault="00A21937" w:rsidP="00A21937">
            <w:pPr>
              <w:shd w:val="clear" w:color="auto" w:fill="FFFFFF"/>
              <w:spacing w:line="270" w:lineRule="atLeast"/>
              <w:rPr>
                <w:sz w:val="2"/>
                <w:szCs w:val="2"/>
                <w:lang w:eastAsia="zh-CN"/>
              </w:rPr>
            </w:pPr>
          </w:p>
        </w:tc>
      </w:tr>
      <w:tr w:rsidR="00F8366F" w14:paraId="2FF78A74" w14:textId="77777777" w:rsidTr="00E25647">
        <w:tc>
          <w:tcPr>
            <w:tcW w:w="6248" w:type="dxa"/>
            <w:gridSpan w:val="2"/>
            <w:tcBorders>
              <w:top w:val="nil"/>
              <w:bottom w:val="nil"/>
              <w:right w:val="nil"/>
            </w:tcBorders>
            <w:shd w:val="clear" w:color="auto" w:fill="D1DCEC" w:themeFill="accent4" w:themeFillTint="33"/>
          </w:tcPr>
          <w:p w14:paraId="77E2DE18" w14:textId="128D8694" w:rsidR="00F8366F" w:rsidRDefault="00F8366F" w:rsidP="00A20D40">
            <w:bookmarkStart w:id="26" w:name="_Hlk195182055"/>
            <w:r w:rsidRPr="004841A7">
              <w:rPr>
                <w:rFonts w:asciiTheme="majorHAnsi" w:hAnsiTheme="majorHAnsi"/>
                <w:color w:val="2A4265" w:themeColor="text2" w:themeShade="BF"/>
              </w:rPr>
              <w:t>20</w:t>
            </w:r>
            <w:r w:rsidR="00625C5C">
              <w:rPr>
                <w:rFonts w:asciiTheme="majorHAnsi" w:hAnsiTheme="majorHAnsi"/>
                <w:color w:val="2A4265" w:themeColor="text2" w:themeShade="BF"/>
              </w:rPr>
              <w:t>2</w:t>
            </w:r>
            <w:r w:rsidR="00A74842">
              <w:rPr>
                <w:rFonts w:asciiTheme="majorHAnsi" w:hAnsiTheme="majorHAnsi"/>
                <w:color w:val="2A4265" w:themeColor="text2" w:themeShade="BF"/>
              </w:rPr>
              <w:t>6</w:t>
            </w:r>
            <w:r w:rsidRPr="004841A7">
              <w:rPr>
                <w:rFonts w:asciiTheme="majorHAnsi" w:hAnsiTheme="majorHAnsi"/>
                <w:color w:val="2A4265" w:themeColor="text2" w:themeShade="BF"/>
              </w:rPr>
              <w:t xml:space="preserve"> Lumiere Private Advisory Services:</w:t>
            </w:r>
          </w:p>
        </w:tc>
        <w:tc>
          <w:tcPr>
            <w:tcW w:w="3391" w:type="dxa"/>
            <w:tcBorders>
              <w:top w:val="nil"/>
              <w:left w:val="nil"/>
              <w:bottom w:val="nil"/>
            </w:tcBorders>
            <w:shd w:val="clear" w:color="auto" w:fill="D1DCEC" w:themeFill="accent4" w:themeFillTint="33"/>
          </w:tcPr>
          <w:p w14:paraId="240A0892" w14:textId="386674AB" w:rsidR="00F8366F" w:rsidRDefault="0066288D" w:rsidP="00F8366F">
            <w:pPr>
              <w:jc w:val="center"/>
            </w:pPr>
            <w:r>
              <w:rPr>
                <w:b/>
                <w:bCs/>
              </w:rPr>
              <w:t xml:space="preserve">     </w:t>
            </w:r>
            <w:r w:rsidR="00436EEE">
              <w:rPr>
                <w:b/>
                <w:bCs/>
              </w:rPr>
              <w:t xml:space="preserve">  </w:t>
            </w:r>
            <w:r w:rsidR="007A0352">
              <w:rPr>
                <w:b/>
                <w:bCs/>
              </w:rPr>
              <w:t xml:space="preserve">          </w:t>
            </w:r>
            <w:r w:rsidR="00436EEE">
              <w:rPr>
                <w:b/>
                <w:bCs/>
              </w:rPr>
              <w:t xml:space="preserve">  </w:t>
            </w:r>
            <w:r w:rsidR="00B81227">
              <w:rPr>
                <w:b/>
                <w:bCs/>
              </w:rPr>
              <w:t xml:space="preserve">         </w:t>
            </w:r>
            <w:r>
              <w:rPr>
                <w:b/>
                <w:bCs/>
              </w:rPr>
              <w:t xml:space="preserve">  </w:t>
            </w:r>
            <w:r w:rsidR="00F8366F" w:rsidRPr="004C09FF">
              <w:rPr>
                <w:b/>
                <w:bCs/>
              </w:rPr>
              <w:t>$</w:t>
            </w:r>
          </w:p>
        </w:tc>
      </w:tr>
      <w:tr w:rsidR="0064756C" w14:paraId="180DC3EF" w14:textId="77777777" w:rsidTr="00E25647">
        <w:tc>
          <w:tcPr>
            <w:tcW w:w="618" w:type="dxa"/>
            <w:tcBorders>
              <w:top w:val="nil"/>
              <w:bottom w:val="nil"/>
              <w:right w:val="nil"/>
            </w:tcBorders>
            <w:shd w:val="clear" w:color="auto" w:fill="D1DCEC" w:themeFill="accent4" w:themeFillTint="33"/>
          </w:tcPr>
          <w:p w14:paraId="5FD68D18" w14:textId="77777777" w:rsidR="0064756C" w:rsidRDefault="0064756C" w:rsidP="00A20D40"/>
        </w:tc>
        <w:tc>
          <w:tcPr>
            <w:tcW w:w="5630" w:type="dxa"/>
            <w:tcBorders>
              <w:top w:val="nil"/>
              <w:left w:val="nil"/>
              <w:bottom w:val="nil"/>
              <w:right w:val="nil"/>
            </w:tcBorders>
            <w:shd w:val="clear" w:color="auto" w:fill="D1DCEC" w:themeFill="accent4" w:themeFillTint="33"/>
          </w:tcPr>
          <w:p w14:paraId="44EFC7CE" w14:textId="66173CB2" w:rsidR="0064756C" w:rsidRPr="003A5F7B" w:rsidRDefault="00495DC9" w:rsidP="00A20D40">
            <w:pPr>
              <w:rPr>
                <w:lang w:val="en-US" w:eastAsia="zh-CN"/>
              </w:rPr>
            </w:pPr>
            <w:r>
              <w:rPr>
                <w:rFonts w:ascii="Menlo" w:hAnsi="Menlo" w:cs="Menlo"/>
                <w:color w:val="3B3B3B"/>
                <w:szCs w:val="18"/>
              </w:rPr>
              <w:t>{</w:t>
            </w:r>
            <w:r w:rsidR="00820102">
              <w:rPr>
                <w:rFonts w:ascii="Menlo" w:hAnsi="Menlo" w:cs="Menlo"/>
                <w:color w:val="3B3B3B"/>
                <w:szCs w:val="18"/>
              </w:rPr>
              <w:t>{</w:t>
            </w:r>
            <w:r>
              <w:rPr>
                <w:rFonts w:ascii="Menlo" w:hAnsi="Menlo" w:cs="Menlo"/>
                <w:color w:val="3B3B3B"/>
                <w:szCs w:val="18"/>
              </w:rPr>
              <w:t>#lumiere_items</w:t>
            </w:r>
            <w:proofErr w:type="gramStart"/>
            <w:r>
              <w:rPr>
                <w:rFonts w:ascii="Menlo" w:hAnsi="Menlo" w:cs="Menlo"/>
                <w:color w:val="3B3B3B"/>
                <w:szCs w:val="18"/>
              </w:rPr>
              <w:t>}</w:t>
            </w:r>
            <w:r w:rsidR="00820102">
              <w:rPr>
                <w:rFonts w:ascii="Menlo" w:hAnsi="Menlo" w:cs="Menlo"/>
                <w:color w:val="3B3B3B"/>
                <w:szCs w:val="18"/>
              </w:rPr>
              <w:t>}{</w:t>
            </w:r>
            <w:proofErr w:type="gramEnd"/>
            <w:r>
              <w:rPr>
                <w:rFonts w:ascii="Menlo" w:hAnsi="Menlo" w:cs="Menlo"/>
                <w:color w:val="3B3B3B"/>
                <w:szCs w:val="18"/>
              </w:rPr>
              <w:t>{name}</w:t>
            </w:r>
            <w:r w:rsidR="00820102">
              <w:rPr>
                <w:rFonts w:ascii="Menlo" w:hAnsi="Menlo" w:cs="Menlo"/>
                <w:color w:val="3B3B3B"/>
                <w:szCs w:val="18"/>
              </w:rPr>
              <w:t>}</w:t>
            </w:r>
          </w:p>
        </w:tc>
        <w:tc>
          <w:tcPr>
            <w:tcW w:w="3391" w:type="dxa"/>
            <w:tcBorders>
              <w:top w:val="nil"/>
              <w:left w:val="nil"/>
              <w:bottom w:val="nil"/>
            </w:tcBorders>
            <w:shd w:val="clear" w:color="auto" w:fill="D1DCEC" w:themeFill="accent4" w:themeFillTint="33"/>
          </w:tcPr>
          <w:p w14:paraId="3DD10DDE" w14:textId="773FABCC" w:rsidR="0064756C" w:rsidRDefault="00820102" w:rsidP="0066288D">
            <w:pPr>
              <w:jc w:val="right"/>
            </w:pPr>
            <w:r>
              <w:rPr>
                <w:rFonts w:ascii="Menlo" w:hAnsi="Menlo" w:cs="Menlo"/>
                <w:color w:val="3B3B3B"/>
                <w:szCs w:val="18"/>
              </w:rPr>
              <w:t>{</w:t>
            </w:r>
            <w:r w:rsidR="00495DC9">
              <w:rPr>
                <w:rFonts w:ascii="Menlo" w:hAnsi="Menlo" w:cs="Menlo"/>
                <w:color w:val="3B3B3B"/>
                <w:szCs w:val="18"/>
              </w:rPr>
              <w:t>{amount</w:t>
            </w:r>
            <w:proofErr w:type="gramStart"/>
            <w:r w:rsidR="00495DC9">
              <w:rPr>
                <w:rFonts w:ascii="Menlo" w:hAnsi="Menlo" w:cs="Menlo"/>
                <w:color w:val="3B3B3B"/>
                <w:szCs w:val="18"/>
              </w:rPr>
              <w:t>}</w:t>
            </w:r>
            <w:r>
              <w:rPr>
                <w:rFonts w:ascii="Menlo" w:hAnsi="Menlo" w:cs="Menlo"/>
                <w:color w:val="3B3B3B"/>
                <w:szCs w:val="18"/>
              </w:rPr>
              <w:t>}{</w:t>
            </w:r>
            <w:proofErr w:type="gramEnd"/>
            <w:r w:rsidR="00495DC9">
              <w:rPr>
                <w:rFonts w:ascii="Menlo" w:hAnsi="Menlo" w:cs="Menlo"/>
                <w:color w:val="3B3B3B"/>
                <w:szCs w:val="18"/>
              </w:rPr>
              <w:t>{/</w:t>
            </w:r>
            <w:proofErr w:type="spellStart"/>
            <w:r w:rsidR="00495DC9">
              <w:rPr>
                <w:rFonts w:ascii="Menlo" w:hAnsi="Menlo" w:cs="Menlo"/>
                <w:color w:val="3B3B3B"/>
                <w:szCs w:val="18"/>
              </w:rPr>
              <w:t>lumiere_items</w:t>
            </w:r>
            <w:proofErr w:type="spellEnd"/>
            <w:r w:rsidR="00495DC9">
              <w:rPr>
                <w:rFonts w:ascii="Menlo" w:hAnsi="Menlo" w:cs="Menlo"/>
                <w:color w:val="3B3B3B"/>
                <w:szCs w:val="18"/>
              </w:rPr>
              <w:t>}</w:t>
            </w:r>
            <w:r>
              <w:rPr>
                <w:rFonts w:ascii="Menlo" w:hAnsi="Menlo" w:cs="Menlo"/>
                <w:color w:val="3B3B3B"/>
                <w:szCs w:val="18"/>
              </w:rPr>
              <w:t>}</w:t>
            </w:r>
          </w:p>
        </w:tc>
      </w:tr>
      <w:tr w:rsidR="009F290F" w14:paraId="7B52AE72" w14:textId="77777777" w:rsidTr="00E25647">
        <w:tc>
          <w:tcPr>
            <w:tcW w:w="618" w:type="dxa"/>
            <w:tcBorders>
              <w:top w:val="nil"/>
              <w:bottom w:val="nil"/>
              <w:right w:val="nil"/>
            </w:tcBorders>
            <w:shd w:val="clear" w:color="auto" w:fill="D1DCEC" w:themeFill="accent4" w:themeFillTint="33"/>
          </w:tcPr>
          <w:p w14:paraId="4A663447" w14:textId="77777777" w:rsidR="009F290F" w:rsidRDefault="009F290F" w:rsidP="00A20D40"/>
        </w:tc>
        <w:tc>
          <w:tcPr>
            <w:tcW w:w="5630" w:type="dxa"/>
            <w:tcBorders>
              <w:top w:val="nil"/>
              <w:left w:val="nil"/>
              <w:bottom w:val="nil"/>
              <w:right w:val="nil"/>
            </w:tcBorders>
            <w:shd w:val="clear" w:color="auto" w:fill="D1DCEC" w:themeFill="accent4" w:themeFillTint="33"/>
          </w:tcPr>
          <w:p w14:paraId="4DF06D05" w14:textId="3C33C481" w:rsidR="009F290F" w:rsidRDefault="009F290F" w:rsidP="00A20D40">
            <w:r>
              <w:t>Quarterly Activity Statement Services</w:t>
            </w:r>
          </w:p>
        </w:tc>
        <w:tc>
          <w:tcPr>
            <w:tcW w:w="3391" w:type="dxa"/>
            <w:tcBorders>
              <w:top w:val="nil"/>
              <w:left w:val="nil"/>
              <w:bottom w:val="nil"/>
            </w:tcBorders>
            <w:shd w:val="clear" w:color="auto" w:fill="D1DCEC" w:themeFill="accent4" w:themeFillTint="33"/>
          </w:tcPr>
          <w:p w14:paraId="1B9341DE" w14:textId="4CDEE7B6" w:rsidR="009F290F" w:rsidRDefault="009F290F" w:rsidP="0066288D">
            <w:pPr>
              <w:jc w:val="right"/>
            </w:pPr>
            <w:bookmarkStart w:id="27" w:name="LPAFee2"/>
            <w:bookmarkEnd w:id="27"/>
          </w:p>
        </w:tc>
      </w:tr>
      <w:tr w:rsidR="006134FC" w14:paraId="2B429E50" w14:textId="77777777" w:rsidTr="00E25647">
        <w:tc>
          <w:tcPr>
            <w:tcW w:w="618" w:type="dxa"/>
            <w:tcBorders>
              <w:top w:val="nil"/>
              <w:bottom w:val="nil"/>
              <w:right w:val="nil"/>
            </w:tcBorders>
            <w:shd w:val="clear" w:color="auto" w:fill="D1DCEC" w:themeFill="accent4" w:themeFillTint="33"/>
          </w:tcPr>
          <w:p w14:paraId="7B59108C" w14:textId="77777777" w:rsidR="006134FC" w:rsidRDefault="006134FC" w:rsidP="00A20D40"/>
        </w:tc>
        <w:tc>
          <w:tcPr>
            <w:tcW w:w="5630" w:type="dxa"/>
            <w:tcBorders>
              <w:top w:val="nil"/>
              <w:left w:val="nil"/>
              <w:bottom w:val="nil"/>
              <w:right w:val="nil"/>
            </w:tcBorders>
            <w:shd w:val="clear" w:color="auto" w:fill="D1DCEC" w:themeFill="accent4" w:themeFillTint="33"/>
          </w:tcPr>
          <w:p w14:paraId="22DCD4A8" w14:textId="29E272F4" w:rsidR="006134FC" w:rsidRDefault="006134FC" w:rsidP="00A20D40">
            <w:r>
              <w:t>ASIC Administration and Registered Agent Services</w:t>
            </w:r>
            <w:r w:rsidR="007E28D4">
              <w:t xml:space="preserve"> (to be invoiced </w:t>
            </w:r>
            <w:r w:rsidR="6B153262">
              <w:t xml:space="preserve">annually </w:t>
            </w:r>
            <w:r w:rsidR="007E28D4">
              <w:t>in June)</w:t>
            </w:r>
          </w:p>
        </w:tc>
        <w:tc>
          <w:tcPr>
            <w:tcW w:w="3391" w:type="dxa"/>
            <w:tcBorders>
              <w:top w:val="nil"/>
              <w:left w:val="nil"/>
              <w:bottom w:val="nil"/>
            </w:tcBorders>
            <w:shd w:val="clear" w:color="auto" w:fill="D1DCEC" w:themeFill="accent4" w:themeFillTint="33"/>
          </w:tcPr>
          <w:p w14:paraId="0CD6E602" w14:textId="77777777" w:rsidR="006134FC" w:rsidRDefault="006134FC" w:rsidP="0066288D">
            <w:pPr>
              <w:jc w:val="right"/>
            </w:pPr>
            <w:bookmarkStart w:id="28" w:name="LPAFee3"/>
            <w:bookmarkEnd w:id="28"/>
          </w:p>
        </w:tc>
      </w:tr>
      <w:tr w:rsidR="0071471F" w14:paraId="6FD902FA" w14:textId="77777777" w:rsidTr="00E25647">
        <w:tc>
          <w:tcPr>
            <w:tcW w:w="618" w:type="dxa"/>
            <w:tcBorders>
              <w:top w:val="nil"/>
              <w:bottom w:val="nil"/>
              <w:right w:val="nil"/>
            </w:tcBorders>
            <w:shd w:val="clear" w:color="auto" w:fill="D1DCEC" w:themeFill="accent4" w:themeFillTint="33"/>
          </w:tcPr>
          <w:p w14:paraId="78D310D7" w14:textId="77777777" w:rsidR="0071471F" w:rsidRDefault="0071471F" w:rsidP="00A20D40"/>
        </w:tc>
        <w:tc>
          <w:tcPr>
            <w:tcW w:w="5630" w:type="dxa"/>
            <w:tcBorders>
              <w:top w:val="nil"/>
              <w:left w:val="nil"/>
              <w:bottom w:val="nil"/>
              <w:right w:val="nil"/>
            </w:tcBorders>
            <w:shd w:val="clear" w:color="auto" w:fill="D1DCEC" w:themeFill="accent4" w:themeFillTint="33"/>
          </w:tcPr>
          <w:p w14:paraId="543A0BAE" w14:textId="75C7A030" w:rsidR="0071471F" w:rsidRDefault="0071471F" w:rsidP="00A20D40">
            <w:r>
              <w:t>Add GST</w:t>
            </w:r>
          </w:p>
        </w:tc>
        <w:tc>
          <w:tcPr>
            <w:tcW w:w="3391" w:type="dxa"/>
            <w:tcBorders>
              <w:top w:val="nil"/>
              <w:left w:val="nil"/>
              <w:bottom w:val="nil"/>
            </w:tcBorders>
            <w:shd w:val="clear" w:color="auto" w:fill="D1DCEC" w:themeFill="accent4" w:themeFillTint="33"/>
          </w:tcPr>
          <w:p w14:paraId="0C1C7FD0" w14:textId="77777777" w:rsidR="00832C17" w:rsidRPr="00832C17" w:rsidRDefault="00832C17" w:rsidP="00832C17">
            <w:pPr>
              <w:jc w:val="right"/>
              <w:rPr>
                <w:lang w:val="en-US" w:eastAsia="zh-CN"/>
              </w:rPr>
            </w:pPr>
            <w:r w:rsidRPr="00832C17">
              <w:rPr>
                <w:lang w:val="en-US" w:eastAsia="zh-CN"/>
              </w:rPr>
              <w:t>{{</w:t>
            </w:r>
            <w:proofErr w:type="spellStart"/>
            <w:r w:rsidRPr="00832C17">
              <w:rPr>
                <w:lang w:val="en-US" w:eastAsia="zh-CN"/>
              </w:rPr>
              <w:t>oxygen_gst</w:t>
            </w:r>
            <w:proofErr w:type="spellEnd"/>
            <w:r w:rsidRPr="00832C17">
              <w:rPr>
                <w:lang w:val="en-US" w:eastAsia="zh-CN"/>
              </w:rPr>
              <w:t>}}</w:t>
            </w:r>
          </w:p>
          <w:p w14:paraId="51DEEA8D" w14:textId="3EE3B24B" w:rsidR="0071471F" w:rsidRDefault="0071471F" w:rsidP="0066288D">
            <w:pPr>
              <w:jc w:val="right"/>
              <w:rPr>
                <w:rFonts w:hint="eastAsia"/>
                <w:lang w:eastAsia="zh-CN"/>
              </w:rPr>
            </w:pPr>
          </w:p>
        </w:tc>
      </w:tr>
      <w:tr w:rsidR="00AD2903" w14:paraId="1D226A93" w14:textId="77777777" w:rsidTr="00E25647">
        <w:tc>
          <w:tcPr>
            <w:tcW w:w="618" w:type="dxa"/>
            <w:tcBorders>
              <w:top w:val="nil"/>
              <w:bottom w:val="nil"/>
              <w:right w:val="nil"/>
            </w:tcBorders>
            <w:shd w:val="clear" w:color="auto" w:fill="D1DCEC" w:themeFill="accent4" w:themeFillTint="33"/>
          </w:tcPr>
          <w:p w14:paraId="1012C3BE" w14:textId="77777777" w:rsidR="00AD2903" w:rsidRDefault="00AD2903" w:rsidP="00A20D40"/>
        </w:tc>
        <w:tc>
          <w:tcPr>
            <w:tcW w:w="5630" w:type="dxa"/>
            <w:tcBorders>
              <w:top w:val="nil"/>
              <w:left w:val="nil"/>
              <w:bottom w:val="nil"/>
              <w:right w:val="nil"/>
            </w:tcBorders>
            <w:shd w:val="clear" w:color="auto" w:fill="D1DCEC" w:themeFill="accent4" w:themeFillTint="33"/>
          </w:tcPr>
          <w:p w14:paraId="3AEC152F" w14:textId="5A1EA85B" w:rsidR="00AD2903" w:rsidRDefault="00AD2903" w:rsidP="00A20D40">
            <w:r>
              <w:t>TOTAL LUMIERE PRIVATE ADVISORY FEE</w:t>
            </w:r>
            <w:r w:rsidR="00C53D47">
              <w:t xml:space="preserve"> (incl</w:t>
            </w:r>
            <w:r w:rsidR="006C655D">
              <w:t>usive</w:t>
            </w:r>
            <w:r w:rsidR="00C53D47">
              <w:t xml:space="preserve"> of GST)</w:t>
            </w:r>
          </w:p>
        </w:tc>
        <w:tc>
          <w:tcPr>
            <w:tcW w:w="3391" w:type="dxa"/>
            <w:tcBorders>
              <w:top w:val="nil"/>
              <w:left w:val="nil"/>
              <w:bottom w:val="nil"/>
            </w:tcBorders>
            <w:shd w:val="clear" w:color="auto" w:fill="D1DCEC" w:themeFill="accent4" w:themeFillTint="33"/>
          </w:tcPr>
          <w:p w14:paraId="48A46169" w14:textId="77777777" w:rsidR="00832C17" w:rsidRPr="00832C17" w:rsidRDefault="00832C17" w:rsidP="00832C17">
            <w:pPr>
              <w:jc w:val="right"/>
              <w:rPr>
                <w:b/>
                <w:bCs/>
              </w:rPr>
            </w:pPr>
            <w:r w:rsidRPr="00832C17">
              <w:rPr>
                <w:b/>
                <w:bCs/>
              </w:rPr>
              <w:t>{{</w:t>
            </w:r>
            <w:proofErr w:type="spellStart"/>
            <w:r w:rsidRPr="00832C17">
              <w:rPr>
                <w:b/>
                <w:bCs/>
              </w:rPr>
              <w:t>oxygen_total</w:t>
            </w:r>
            <w:proofErr w:type="spellEnd"/>
            <w:r w:rsidRPr="00832C17">
              <w:rPr>
                <w:b/>
                <w:bCs/>
              </w:rPr>
              <w:t>}}</w:t>
            </w:r>
          </w:p>
          <w:p w14:paraId="0DF578A8" w14:textId="27919D7B" w:rsidR="00AD2903" w:rsidRPr="00AD2903" w:rsidRDefault="00AD2903" w:rsidP="0066288D">
            <w:pPr>
              <w:jc w:val="right"/>
              <w:rPr>
                <w:b/>
                <w:bCs/>
              </w:rPr>
            </w:pPr>
          </w:p>
        </w:tc>
      </w:tr>
      <w:bookmarkEnd w:id="26"/>
      <w:tr w:rsidR="004B5E0D" w14:paraId="7145A905" w14:textId="77777777" w:rsidTr="331A2EE4">
        <w:tc>
          <w:tcPr>
            <w:tcW w:w="9639" w:type="dxa"/>
            <w:gridSpan w:val="3"/>
            <w:tcBorders>
              <w:top w:val="nil"/>
              <w:bottom w:val="nil"/>
            </w:tcBorders>
            <w:shd w:val="clear" w:color="auto" w:fill="FFFFFF" w:themeFill="background2"/>
          </w:tcPr>
          <w:p w14:paraId="38C82524" w14:textId="77777777" w:rsidR="004B5E0D" w:rsidRPr="003E6326" w:rsidRDefault="004B5E0D" w:rsidP="00A20D40">
            <w:pPr>
              <w:rPr>
                <w:sz w:val="2"/>
                <w:szCs w:val="4"/>
              </w:rPr>
            </w:pPr>
          </w:p>
        </w:tc>
      </w:tr>
      <w:tr w:rsidR="003E6326" w14:paraId="12E28C1A" w14:textId="77777777" w:rsidTr="331A2EE4">
        <w:tc>
          <w:tcPr>
            <w:tcW w:w="9639" w:type="dxa"/>
            <w:gridSpan w:val="3"/>
            <w:tcBorders>
              <w:top w:val="nil"/>
              <w:bottom w:val="nil"/>
            </w:tcBorders>
            <w:shd w:val="clear" w:color="auto" w:fill="FFFFFF" w:themeFill="background2"/>
          </w:tcPr>
          <w:p w14:paraId="52A4AF36" w14:textId="77777777" w:rsidR="003E6326" w:rsidRPr="003E6326" w:rsidRDefault="003E6326" w:rsidP="00A20D40">
            <w:pPr>
              <w:rPr>
                <w:sz w:val="2"/>
                <w:szCs w:val="4"/>
              </w:rPr>
            </w:pPr>
            <w:bookmarkStart w:id="29" w:name="TotalFeeBlock" w:colFirst="0" w:colLast="2"/>
            <w:bookmarkEnd w:id="25"/>
          </w:p>
        </w:tc>
      </w:tr>
      <w:tr w:rsidR="003E6326" w14:paraId="33BCAC91" w14:textId="77777777" w:rsidTr="331A2EE4">
        <w:tc>
          <w:tcPr>
            <w:tcW w:w="9639" w:type="dxa"/>
            <w:gridSpan w:val="3"/>
            <w:tcBorders>
              <w:top w:val="nil"/>
              <w:bottom w:val="nil"/>
            </w:tcBorders>
            <w:shd w:val="clear" w:color="auto" w:fill="D1DCEC" w:themeFill="accent4" w:themeFillTint="33"/>
          </w:tcPr>
          <w:p w14:paraId="032B6B36" w14:textId="2E3C2C47" w:rsidR="003E6326" w:rsidRDefault="003E6326" w:rsidP="00A20D40">
            <w:bookmarkStart w:id="30" w:name="_Hlk192770382"/>
            <w:r w:rsidRPr="004841A7">
              <w:rPr>
                <w:rFonts w:asciiTheme="majorHAnsi" w:hAnsiTheme="majorHAnsi"/>
                <w:color w:val="2A4265" w:themeColor="text2" w:themeShade="BF"/>
              </w:rPr>
              <w:t>20</w:t>
            </w:r>
            <w:r w:rsidR="00625C5C">
              <w:rPr>
                <w:rFonts w:asciiTheme="majorHAnsi" w:hAnsiTheme="majorHAnsi"/>
                <w:color w:val="2A4265" w:themeColor="text2" w:themeShade="BF"/>
              </w:rPr>
              <w:t>2</w:t>
            </w:r>
            <w:r w:rsidR="00A74842">
              <w:rPr>
                <w:rFonts w:asciiTheme="majorHAnsi" w:hAnsiTheme="majorHAnsi"/>
                <w:color w:val="2A4265" w:themeColor="text2" w:themeShade="BF"/>
              </w:rPr>
              <w:t>6</w:t>
            </w:r>
            <w:r w:rsidRPr="004841A7">
              <w:rPr>
                <w:rFonts w:asciiTheme="majorHAnsi" w:hAnsiTheme="majorHAnsi"/>
                <w:color w:val="2A4265" w:themeColor="text2" w:themeShade="BF"/>
              </w:rPr>
              <w:t xml:space="preserve"> Total Fees (inclusive of GST)</w:t>
            </w:r>
          </w:p>
        </w:tc>
      </w:tr>
      <w:tr w:rsidR="0071471F" w14:paraId="22D859E1" w14:textId="77777777" w:rsidTr="00E25647">
        <w:tc>
          <w:tcPr>
            <w:tcW w:w="618" w:type="dxa"/>
            <w:tcBorders>
              <w:top w:val="nil"/>
              <w:bottom w:val="nil"/>
              <w:right w:val="nil"/>
            </w:tcBorders>
            <w:shd w:val="clear" w:color="auto" w:fill="D1DCEC" w:themeFill="accent4" w:themeFillTint="33"/>
          </w:tcPr>
          <w:p w14:paraId="6DF793E6" w14:textId="77777777" w:rsidR="0071471F" w:rsidRDefault="0071471F" w:rsidP="00A20D40"/>
        </w:tc>
        <w:tc>
          <w:tcPr>
            <w:tcW w:w="5630" w:type="dxa"/>
            <w:tcBorders>
              <w:top w:val="nil"/>
              <w:left w:val="nil"/>
              <w:bottom w:val="nil"/>
              <w:right w:val="nil"/>
            </w:tcBorders>
            <w:shd w:val="clear" w:color="auto" w:fill="D1DCEC" w:themeFill="accent4" w:themeFillTint="33"/>
          </w:tcPr>
          <w:p w14:paraId="4DF1DB76" w14:textId="77777777" w:rsidR="0071471F" w:rsidRDefault="0071471F" w:rsidP="00A20D40"/>
        </w:tc>
        <w:tc>
          <w:tcPr>
            <w:tcW w:w="3391" w:type="dxa"/>
            <w:tcBorders>
              <w:top w:val="nil"/>
              <w:left w:val="nil"/>
              <w:bottom w:val="nil"/>
            </w:tcBorders>
            <w:shd w:val="clear" w:color="auto" w:fill="D1DCEC" w:themeFill="accent4" w:themeFillTint="33"/>
          </w:tcPr>
          <w:p w14:paraId="527D0FEA" w14:textId="26B2F462" w:rsidR="0071471F" w:rsidRPr="00A21937" w:rsidRDefault="00372655" w:rsidP="00A21937">
            <w:pPr>
              <w:shd w:val="clear" w:color="auto" w:fill="FFFFFF"/>
              <w:spacing w:line="270" w:lineRule="atLeast"/>
              <w:jc w:val="right"/>
            </w:pPr>
            <w:r w:rsidRPr="00A21937">
              <w:t>$</w:t>
            </w:r>
            <w:r w:rsidR="00A21937" w:rsidRPr="00A21937">
              <w:t>{</w:t>
            </w:r>
            <w:r w:rsidR="00820102">
              <w:t>{</w:t>
            </w:r>
            <w:proofErr w:type="spellStart"/>
            <w:r w:rsidR="00A21937" w:rsidRPr="00A21937">
              <w:t>lumiere_total</w:t>
            </w:r>
            <w:proofErr w:type="spellEnd"/>
            <w:r w:rsidR="00A21937">
              <w:t>}</w:t>
            </w:r>
            <w:r w:rsidR="00820102">
              <w:t>}</w:t>
            </w:r>
          </w:p>
        </w:tc>
      </w:tr>
      <w:tr w:rsidR="00372655" w14:paraId="284DDA48" w14:textId="77777777" w:rsidTr="331A2EE4">
        <w:tc>
          <w:tcPr>
            <w:tcW w:w="9639" w:type="dxa"/>
            <w:gridSpan w:val="3"/>
            <w:tcBorders>
              <w:top w:val="nil"/>
              <w:bottom w:val="nil"/>
            </w:tcBorders>
            <w:shd w:val="clear" w:color="auto" w:fill="FFFFFF" w:themeFill="background2"/>
          </w:tcPr>
          <w:p w14:paraId="74FCFB9E" w14:textId="77777777" w:rsidR="00372655" w:rsidRPr="00372655" w:rsidRDefault="00372655" w:rsidP="00A20D40">
            <w:pPr>
              <w:rPr>
                <w:b/>
                <w:bCs/>
                <w:sz w:val="2"/>
                <w:szCs w:val="4"/>
              </w:rPr>
            </w:pPr>
            <w:bookmarkStart w:id="31" w:name="AdditionalSMSFBlock" w:colFirst="0" w:colLast="2"/>
            <w:bookmarkEnd w:id="29"/>
            <w:bookmarkEnd w:id="30"/>
          </w:p>
        </w:tc>
      </w:tr>
      <w:tr w:rsidR="00FD0183" w14:paraId="0F80DB6D" w14:textId="77777777" w:rsidTr="00E25647">
        <w:tc>
          <w:tcPr>
            <w:tcW w:w="6248" w:type="dxa"/>
            <w:gridSpan w:val="2"/>
            <w:tcBorders>
              <w:top w:val="nil"/>
              <w:bottom w:val="nil"/>
              <w:right w:val="nil"/>
            </w:tcBorders>
            <w:shd w:val="clear" w:color="auto" w:fill="D1DCEC" w:themeFill="accent4" w:themeFillTint="33"/>
          </w:tcPr>
          <w:p w14:paraId="592B9D07" w14:textId="77777777" w:rsidR="00FD0183" w:rsidRPr="00372655" w:rsidRDefault="00FD0183" w:rsidP="00A20D40">
            <w:pPr>
              <w:rPr>
                <w:b/>
                <w:bCs/>
              </w:rPr>
            </w:pPr>
            <w:r w:rsidRPr="004841A7">
              <w:rPr>
                <w:rFonts w:asciiTheme="majorHAnsi" w:hAnsiTheme="majorHAnsi"/>
                <w:color w:val="2A4265" w:themeColor="text2" w:themeShade="BF"/>
              </w:rPr>
              <w:t>Additional SMSF Services</w:t>
            </w:r>
            <w:r>
              <w:rPr>
                <w:rFonts w:asciiTheme="majorHAnsi" w:hAnsiTheme="majorHAnsi"/>
                <w:color w:val="2A4265" w:themeColor="text2" w:themeShade="BF"/>
              </w:rPr>
              <w:t xml:space="preserve"> (inclusive of GST):</w:t>
            </w:r>
          </w:p>
        </w:tc>
        <w:tc>
          <w:tcPr>
            <w:tcW w:w="3391" w:type="dxa"/>
            <w:tcBorders>
              <w:top w:val="nil"/>
              <w:left w:val="nil"/>
              <w:bottom w:val="nil"/>
            </w:tcBorders>
            <w:shd w:val="clear" w:color="auto" w:fill="D1DCEC" w:themeFill="accent4" w:themeFillTint="33"/>
          </w:tcPr>
          <w:p w14:paraId="4B296E7F" w14:textId="088480BC" w:rsidR="00FD0183" w:rsidRPr="00372655" w:rsidRDefault="00FD0183" w:rsidP="00FD0183">
            <w:pPr>
              <w:jc w:val="center"/>
              <w:rPr>
                <w:b/>
                <w:bCs/>
              </w:rPr>
            </w:pPr>
            <w:r>
              <w:rPr>
                <w:b/>
                <w:bCs/>
              </w:rPr>
              <w:t xml:space="preserve">  </w:t>
            </w:r>
            <w:r w:rsidR="0054014A">
              <w:rPr>
                <w:b/>
                <w:bCs/>
              </w:rPr>
              <w:t xml:space="preserve">  </w:t>
            </w:r>
            <w:r>
              <w:rPr>
                <w:b/>
                <w:bCs/>
              </w:rPr>
              <w:t xml:space="preserve"> </w:t>
            </w:r>
            <w:r w:rsidR="0054014A">
              <w:rPr>
                <w:b/>
                <w:bCs/>
              </w:rPr>
              <w:t xml:space="preserve"> </w:t>
            </w:r>
            <w:r w:rsidR="00436EEE">
              <w:rPr>
                <w:b/>
                <w:bCs/>
              </w:rPr>
              <w:t xml:space="preserve">     </w:t>
            </w:r>
            <w:r w:rsidR="007A0352">
              <w:rPr>
                <w:b/>
                <w:bCs/>
              </w:rPr>
              <w:t xml:space="preserve">      </w:t>
            </w:r>
            <w:r w:rsidR="004E471D">
              <w:rPr>
                <w:b/>
                <w:bCs/>
              </w:rPr>
              <w:t xml:space="preserve">  </w:t>
            </w:r>
            <w:r>
              <w:rPr>
                <w:b/>
                <w:bCs/>
              </w:rPr>
              <w:t xml:space="preserve"> </w:t>
            </w:r>
            <w:r w:rsidR="00B81227">
              <w:rPr>
                <w:b/>
                <w:bCs/>
              </w:rPr>
              <w:t xml:space="preserve">           </w:t>
            </w:r>
            <w:r>
              <w:rPr>
                <w:b/>
                <w:bCs/>
              </w:rPr>
              <w:t xml:space="preserve"> </w:t>
            </w:r>
            <w:r w:rsidRPr="004C09FF">
              <w:rPr>
                <w:b/>
                <w:bCs/>
              </w:rPr>
              <w:t>$</w:t>
            </w:r>
          </w:p>
        </w:tc>
      </w:tr>
      <w:tr w:rsidR="00372655" w14:paraId="6C91BDC8" w14:textId="77777777" w:rsidTr="00E25647">
        <w:tc>
          <w:tcPr>
            <w:tcW w:w="618" w:type="dxa"/>
            <w:tcBorders>
              <w:top w:val="nil"/>
              <w:bottom w:val="nil"/>
              <w:right w:val="nil"/>
            </w:tcBorders>
            <w:shd w:val="clear" w:color="auto" w:fill="D1DCEC" w:themeFill="accent4" w:themeFillTint="33"/>
          </w:tcPr>
          <w:p w14:paraId="3C90EAEC" w14:textId="77777777" w:rsidR="00372655" w:rsidRDefault="00372655" w:rsidP="00A20D40"/>
        </w:tc>
        <w:tc>
          <w:tcPr>
            <w:tcW w:w="5630" w:type="dxa"/>
            <w:tcBorders>
              <w:top w:val="nil"/>
              <w:left w:val="nil"/>
              <w:bottom w:val="nil"/>
              <w:right w:val="nil"/>
            </w:tcBorders>
            <w:shd w:val="clear" w:color="auto" w:fill="D1DCEC" w:themeFill="accent4" w:themeFillTint="33"/>
          </w:tcPr>
          <w:p w14:paraId="1E9144E4" w14:textId="572F20F7" w:rsidR="00372655" w:rsidRDefault="00131095" w:rsidP="00A20D40">
            <w:r>
              <w:t xml:space="preserve">SMSF Auditor Fees (paid by the </w:t>
            </w:r>
            <w:r w:rsidR="00083CCA">
              <w:t>SMSF</w:t>
            </w:r>
            <w:r>
              <w:t xml:space="preserve"> to the Auditor</w:t>
            </w:r>
            <w:r w:rsidR="00F041FD">
              <w:t>)</w:t>
            </w:r>
          </w:p>
        </w:tc>
        <w:tc>
          <w:tcPr>
            <w:tcW w:w="3391" w:type="dxa"/>
            <w:tcBorders>
              <w:top w:val="nil"/>
              <w:left w:val="nil"/>
              <w:bottom w:val="nil"/>
            </w:tcBorders>
            <w:shd w:val="clear" w:color="auto" w:fill="D1DCEC" w:themeFill="accent4" w:themeFillTint="33"/>
          </w:tcPr>
          <w:p w14:paraId="460C9A8C" w14:textId="5EB5159E" w:rsidR="00372655" w:rsidRPr="0091332A" w:rsidRDefault="005827D1" w:rsidP="00F8366F">
            <w:pPr>
              <w:jc w:val="right"/>
            </w:pPr>
            <w:r>
              <w:t>605</w:t>
            </w:r>
          </w:p>
        </w:tc>
      </w:tr>
      <w:tr w:rsidR="00372655" w14:paraId="151A020A" w14:textId="77777777" w:rsidTr="00E25647">
        <w:tc>
          <w:tcPr>
            <w:tcW w:w="618" w:type="dxa"/>
            <w:tcBorders>
              <w:top w:val="nil"/>
              <w:bottom w:val="nil"/>
              <w:right w:val="nil"/>
            </w:tcBorders>
            <w:shd w:val="clear" w:color="auto" w:fill="D1DCEC" w:themeFill="accent4" w:themeFillTint="33"/>
          </w:tcPr>
          <w:p w14:paraId="3BABD8D1" w14:textId="77777777" w:rsidR="00372655" w:rsidRDefault="00372655" w:rsidP="00A20D40"/>
        </w:tc>
        <w:tc>
          <w:tcPr>
            <w:tcW w:w="5630" w:type="dxa"/>
            <w:tcBorders>
              <w:top w:val="nil"/>
              <w:left w:val="nil"/>
              <w:bottom w:val="nil"/>
              <w:right w:val="nil"/>
            </w:tcBorders>
            <w:shd w:val="clear" w:color="auto" w:fill="D1DCEC" w:themeFill="accent4" w:themeFillTint="33"/>
          </w:tcPr>
          <w:p w14:paraId="4AA99321" w14:textId="16D9D89F" w:rsidR="00372655" w:rsidRDefault="00F041FD" w:rsidP="00A20D40">
            <w:r>
              <w:t>External Actuary Report (if applicable, disbursed to the</w:t>
            </w:r>
            <w:r w:rsidR="00083CCA">
              <w:t xml:space="preserve"> SMSF</w:t>
            </w:r>
            <w:r>
              <w:t>)</w:t>
            </w:r>
          </w:p>
        </w:tc>
        <w:tc>
          <w:tcPr>
            <w:tcW w:w="3391" w:type="dxa"/>
            <w:tcBorders>
              <w:top w:val="nil"/>
              <w:left w:val="nil"/>
              <w:bottom w:val="nil"/>
            </w:tcBorders>
            <w:shd w:val="clear" w:color="auto" w:fill="D1DCEC" w:themeFill="accent4" w:themeFillTint="33"/>
          </w:tcPr>
          <w:p w14:paraId="667E4495" w14:textId="27526717" w:rsidR="00372655" w:rsidRPr="00F041FD" w:rsidRDefault="00DF1DF0" w:rsidP="00F8366F">
            <w:pPr>
              <w:jc w:val="right"/>
            </w:pPr>
            <w:r>
              <w:t>187</w:t>
            </w:r>
          </w:p>
        </w:tc>
      </w:tr>
      <w:tr w:rsidR="00D66ABF" w14:paraId="3A1683F8" w14:textId="77777777" w:rsidTr="00E25647">
        <w:tc>
          <w:tcPr>
            <w:tcW w:w="618" w:type="dxa"/>
            <w:tcBorders>
              <w:top w:val="nil"/>
              <w:bottom w:val="nil"/>
              <w:right w:val="nil"/>
            </w:tcBorders>
            <w:shd w:val="clear" w:color="auto" w:fill="D1DCEC" w:themeFill="accent4" w:themeFillTint="33"/>
          </w:tcPr>
          <w:p w14:paraId="5C0837A5" w14:textId="77777777" w:rsidR="00D66ABF" w:rsidRDefault="00D66ABF" w:rsidP="00A20D40"/>
        </w:tc>
        <w:tc>
          <w:tcPr>
            <w:tcW w:w="5630" w:type="dxa"/>
            <w:tcBorders>
              <w:top w:val="nil"/>
              <w:left w:val="nil"/>
              <w:bottom w:val="nil"/>
              <w:right w:val="nil"/>
            </w:tcBorders>
            <w:shd w:val="clear" w:color="auto" w:fill="D1DCEC" w:themeFill="accent4" w:themeFillTint="33"/>
          </w:tcPr>
          <w:p w14:paraId="424B9A05" w14:textId="77CE5881" w:rsidR="00D66ABF" w:rsidRDefault="00D66ABF" w:rsidP="00A20D40">
            <w:r>
              <w:t xml:space="preserve">Pension Paperwork </w:t>
            </w:r>
            <w:r w:rsidR="009436FD">
              <w:t xml:space="preserve">per pension stream </w:t>
            </w:r>
            <w:r>
              <w:t>(if applicable</w:t>
            </w:r>
            <w:r w:rsidR="00083CCA">
              <w:t xml:space="preserve">, disbursed to </w:t>
            </w:r>
            <w:r w:rsidR="00AF25F1">
              <w:t>SMSF</w:t>
            </w:r>
            <w:r w:rsidR="00516523">
              <w:t>)</w:t>
            </w:r>
          </w:p>
        </w:tc>
        <w:tc>
          <w:tcPr>
            <w:tcW w:w="3391" w:type="dxa"/>
            <w:tcBorders>
              <w:top w:val="nil"/>
              <w:left w:val="nil"/>
              <w:bottom w:val="nil"/>
            </w:tcBorders>
            <w:shd w:val="clear" w:color="auto" w:fill="D1DCEC" w:themeFill="accent4" w:themeFillTint="33"/>
          </w:tcPr>
          <w:p w14:paraId="69609A90" w14:textId="1F49A776" w:rsidR="00D66ABF" w:rsidRDefault="00516523" w:rsidP="00F8366F">
            <w:pPr>
              <w:jc w:val="right"/>
            </w:pPr>
            <w:r>
              <w:t>440</w:t>
            </w:r>
          </w:p>
        </w:tc>
      </w:tr>
      <w:tr w:rsidR="00516523" w14:paraId="19BFEF06" w14:textId="77777777" w:rsidTr="00E25647">
        <w:tc>
          <w:tcPr>
            <w:tcW w:w="618" w:type="dxa"/>
            <w:tcBorders>
              <w:top w:val="nil"/>
              <w:bottom w:val="nil"/>
              <w:right w:val="nil"/>
            </w:tcBorders>
            <w:shd w:val="clear" w:color="auto" w:fill="D1DCEC" w:themeFill="accent4" w:themeFillTint="33"/>
          </w:tcPr>
          <w:p w14:paraId="765D9E32" w14:textId="77777777" w:rsidR="00516523" w:rsidRDefault="00516523" w:rsidP="00A20D40"/>
        </w:tc>
        <w:tc>
          <w:tcPr>
            <w:tcW w:w="5630" w:type="dxa"/>
            <w:tcBorders>
              <w:top w:val="nil"/>
              <w:left w:val="nil"/>
              <w:bottom w:val="nil"/>
              <w:right w:val="nil"/>
            </w:tcBorders>
            <w:shd w:val="clear" w:color="auto" w:fill="D1DCEC" w:themeFill="accent4" w:themeFillTint="33"/>
          </w:tcPr>
          <w:p w14:paraId="008AD383" w14:textId="05A3C784" w:rsidR="00516523" w:rsidRDefault="00516523" w:rsidP="00A20D40">
            <w:r>
              <w:t>Land Title Search (if applicable</w:t>
            </w:r>
            <w:r w:rsidR="00AF25F1">
              <w:t>, disbursed to SMSF</w:t>
            </w:r>
            <w:r w:rsidR="00A40F74">
              <w:t>)</w:t>
            </w:r>
            <w:r w:rsidR="00521E9A">
              <w:t xml:space="preserve"> per </w:t>
            </w:r>
            <w:r w:rsidR="00AF25F1">
              <w:t>title</w:t>
            </w:r>
          </w:p>
        </w:tc>
        <w:tc>
          <w:tcPr>
            <w:tcW w:w="3391" w:type="dxa"/>
            <w:tcBorders>
              <w:top w:val="nil"/>
              <w:left w:val="nil"/>
              <w:bottom w:val="nil"/>
            </w:tcBorders>
            <w:shd w:val="clear" w:color="auto" w:fill="D1DCEC" w:themeFill="accent4" w:themeFillTint="33"/>
          </w:tcPr>
          <w:p w14:paraId="68E0F911" w14:textId="67AA25FE" w:rsidR="00516523" w:rsidRDefault="00A40F74" w:rsidP="00F8366F">
            <w:pPr>
              <w:jc w:val="right"/>
            </w:pPr>
            <w:r>
              <w:t>50</w:t>
            </w:r>
          </w:p>
        </w:tc>
      </w:tr>
      <w:tr w:rsidR="00374D25" w14:paraId="3B4128A2" w14:textId="77777777" w:rsidTr="00E25647">
        <w:tc>
          <w:tcPr>
            <w:tcW w:w="618" w:type="dxa"/>
            <w:tcBorders>
              <w:top w:val="nil"/>
              <w:bottom w:val="nil"/>
              <w:right w:val="nil"/>
            </w:tcBorders>
            <w:shd w:val="clear" w:color="auto" w:fill="D1DCEC" w:themeFill="accent4" w:themeFillTint="33"/>
          </w:tcPr>
          <w:p w14:paraId="2312EF03" w14:textId="77777777" w:rsidR="00374D25" w:rsidRDefault="00374D25" w:rsidP="00A20D40"/>
        </w:tc>
        <w:tc>
          <w:tcPr>
            <w:tcW w:w="5630" w:type="dxa"/>
            <w:tcBorders>
              <w:top w:val="nil"/>
              <w:left w:val="nil"/>
              <w:bottom w:val="nil"/>
              <w:right w:val="nil"/>
            </w:tcBorders>
            <w:shd w:val="clear" w:color="auto" w:fill="D1DCEC" w:themeFill="accent4" w:themeFillTint="33"/>
          </w:tcPr>
          <w:p w14:paraId="2867FF1D" w14:textId="7E288E2A" w:rsidR="00374D25" w:rsidRDefault="00B260F7" w:rsidP="00A20D40">
            <w:r>
              <w:t>ASIC Company Search (if applicable, disbursed to the SMSF) per search</w:t>
            </w:r>
          </w:p>
        </w:tc>
        <w:tc>
          <w:tcPr>
            <w:tcW w:w="3391" w:type="dxa"/>
            <w:tcBorders>
              <w:top w:val="nil"/>
              <w:left w:val="nil"/>
              <w:bottom w:val="nil"/>
            </w:tcBorders>
            <w:shd w:val="clear" w:color="auto" w:fill="D1DCEC" w:themeFill="accent4" w:themeFillTint="33"/>
          </w:tcPr>
          <w:p w14:paraId="38B2B7C7" w14:textId="0AE8F41F" w:rsidR="00374D25" w:rsidRDefault="00B260F7" w:rsidP="00F8366F">
            <w:pPr>
              <w:jc w:val="right"/>
            </w:pPr>
            <w:r>
              <w:t>3</w:t>
            </w:r>
            <w:r w:rsidR="003040AA">
              <w:t>5</w:t>
            </w:r>
          </w:p>
        </w:tc>
      </w:tr>
      <w:tr w:rsidR="00D92FC6" w14:paraId="37E35F41" w14:textId="77777777" w:rsidTr="002510D1">
        <w:tc>
          <w:tcPr>
            <w:tcW w:w="9639" w:type="dxa"/>
            <w:gridSpan w:val="3"/>
            <w:tcBorders>
              <w:top w:val="nil"/>
              <w:bottom w:val="nil"/>
            </w:tcBorders>
          </w:tcPr>
          <w:p w14:paraId="09D47D9B" w14:textId="77777777" w:rsidR="00D92FC6" w:rsidRPr="00D92FC6" w:rsidRDefault="00D92FC6" w:rsidP="00A20D40">
            <w:pPr>
              <w:rPr>
                <w:sz w:val="2"/>
                <w:szCs w:val="4"/>
              </w:rPr>
            </w:pPr>
            <w:bookmarkStart w:id="32" w:name="FoundationsExtraBlock" w:colFirst="0" w:colLast="1"/>
            <w:bookmarkEnd w:id="31"/>
          </w:p>
        </w:tc>
      </w:tr>
      <w:tr w:rsidR="00D92FC6" w14:paraId="1E232584" w14:textId="77777777" w:rsidTr="331A2EE4">
        <w:tc>
          <w:tcPr>
            <w:tcW w:w="9639" w:type="dxa"/>
            <w:gridSpan w:val="3"/>
            <w:tcBorders>
              <w:top w:val="nil"/>
              <w:bottom w:val="nil"/>
            </w:tcBorders>
            <w:shd w:val="clear" w:color="auto" w:fill="D1DCEC" w:themeFill="accent4" w:themeFillTint="33"/>
          </w:tcPr>
          <w:p w14:paraId="7538C67A" w14:textId="45AD0242" w:rsidR="00D92FC6" w:rsidRDefault="00D92FC6" w:rsidP="00A20D40">
            <w:r>
              <w:rPr>
                <w:rFonts w:asciiTheme="majorHAnsi" w:hAnsiTheme="majorHAnsi"/>
                <w:color w:val="2A4265" w:themeColor="text2" w:themeShade="BF"/>
              </w:rPr>
              <w:t>Foundations:</w:t>
            </w:r>
          </w:p>
        </w:tc>
      </w:tr>
      <w:tr w:rsidR="00582CEE" w14:paraId="444D1E4B" w14:textId="77777777" w:rsidTr="00E25647">
        <w:tc>
          <w:tcPr>
            <w:tcW w:w="618" w:type="dxa"/>
            <w:tcBorders>
              <w:top w:val="nil"/>
              <w:bottom w:val="nil"/>
              <w:right w:val="nil"/>
            </w:tcBorders>
            <w:shd w:val="clear" w:color="auto" w:fill="D1DCEC" w:themeFill="accent4" w:themeFillTint="33"/>
          </w:tcPr>
          <w:p w14:paraId="50BE0543" w14:textId="77777777" w:rsidR="00582CEE" w:rsidRDefault="00582CEE" w:rsidP="00A20D40"/>
        </w:tc>
        <w:tc>
          <w:tcPr>
            <w:tcW w:w="9021" w:type="dxa"/>
            <w:gridSpan w:val="2"/>
            <w:tcBorders>
              <w:top w:val="nil"/>
              <w:left w:val="nil"/>
              <w:bottom w:val="nil"/>
            </w:tcBorders>
            <w:shd w:val="clear" w:color="auto" w:fill="D1DCEC" w:themeFill="accent4" w:themeFillTint="33"/>
          </w:tcPr>
          <w:p w14:paraId="24DCC3B8" w14:textId="3B3D9B5F" w:rsidR="00582CEE" w:rsidRDefault="0064441B" w:rsidP="00A20D40">
            <w:r w:rsidRPr="0064441B">
              <w:t>All Private Ancillary Fund Financial Accounts are required to be audited/reviewed before we can complete your Annual Information Statement with the ACNC. We will assist you with this process at the time of completing the Financial Accounts, there will be an external fee for this service from the auditor.</w:t>
            </w:r>
          </w:p>
        </w:tc>
      </w:tr>
      <w:tr w:rsidR="007C117B" w14:paraId="2924C357" w14:textId="77777777" w:rsidTr="00E25647">
        <w:trPr>
          <w:trHeight w:val="1053"/>
        </w:trPr>
        <w:tc>
          <w:tcPr>
            <w:tcW w:w="618" w:type="dxa"/>
            <w:tcBorders>
              <w:top w:val="nil"/>
              <w:bottom w:val="nil"/>
              <w:right w:val="nil"/>
            </w:tcBorders>
            <w:shd w:val="clear" w:color="auto" w:fill="D1DCEC" w:themeFill="accent4" w:themeFillTint="33"/>
          </w:tcPr>
          <w:p w14:paraId="456301B5" w14:textId="77777777" w:rsidR="007C117B" w:rsidRDefault="007C117B" w:rsidP="00A20D40"/>
        </w:tc>
        <w:tc>
          <w:tcPr>
            <w:tcW w:w="9021" w:type="dxa"/>
            <w:gridSpan w:val="2"/>
            <w:tcBorders>
              <w:top w:val="nil"/>
              <w:left w:val="nil"/>
              <w:bottom w:val="nil"/>
            </w:tcBorders>
            <w:shd w:val="clear" w:color="auto" w:fill="D1DCEC" w:themeFill="accent4" w:themeFillTint="33"/>
          </w:tcPr>
          <w:p w14:paraId="67F3B549" w14:textId="6F6E0048" w:rsidR="007C117B" w:rsidRDefault="007C117B" w:rsidP="00A20D40">
            <w:r>
              <w:t xml:space="preserve">We enclose a checklist </w:t>
            </w:r>
            <w:r w:rsidRPr="007C117B">
              <w:t xml:space="preserve">to assist Directors/Trustees </w:t>
            </w:r>
            <w:r w:rsidR="003A6B87">
              <w:t xml:space="preserve">to </w:t>
            </w:r>
            <w:r w:rsidRPr="007C117B">
              <w:t>check off their compliance obligations to ensure your Fund is entitled to remain endorsed as a P</w:t>
            </w:r>
            <w:r w:rsidR="0064441B">
              <w:t>rivate</w:t>
            </w:r>
            <w:r w:rsidRPr="007C117B">
              <w:t xml:space="preserve"> Ancillary Fund.</w:t>
            </w:r>
          </w:p>
          <w:p w14:paraId="0B7E91A8" w14:textId="77777777" w:rsidR="007C117B" w:rsidRPr="007C117B" w:rsidRDefault="007C117B" w:rsidP="00A20D40"/>
          <w:p w14:paraId="3B3CDE31" w14:textId="1DA5960C" w:rsidR="007C117B" w:rsidRDefault="007C117B" w:rsidP="00A20D40">
            <w:r w:rsidRPr="007C117B">
              <w:t>Also enclosed is your P</w:t>
            </w:r>
            <w:r w:rsidR="0064441B">
              <w:t>rivate</w:t>
            </w:r>
            <w:r w:rsidRPr="007C117B">
              <w:t xml:space="preserve"> Ancillary Fund </w:t>
            </w:r>
            <w:r w:rsidR="00366AC7">
              <w:t>Annual</w:t>
            </w:r>
            <w:r w:rsidRPr="007C117B">
              <w:t xml:space="preserve"> Compliance Planner. The planner provides a base document for Directors/Trustees to plan annual activities (assuming a 30 June </w:t>
            </w:r>
            <w:proofErr w:type="spellStart"/>
            <w:r w:rsidRPr="007C117B">
              <w:t>year end</w:t>
            </w:r>
            <w:proofErr w:type="spellEnd"/>
            <w:r w:rsidRPr="007C117B">
              <w:t>).</w:t>
            </w:r>
          </w:p>
        </w:tc>
      </w:tr>
      <w:bookmarkEnd w:id="32"/>
    </w:tbl>
    <w:p w14:paraId="7CF16DCB" w14:textId="42A74C4C" w:rsidR="003D0704" w:rsidRPr="00464186" w:rsidRDefault="003D0704" w:rsidP="003D0704">
      <w:pPr>
        <w:rPr>
          <w:sz w:val="2"/>
          <w:szCs w:val="4"/>
        </w:rPr>
      </w:pPr>
    </w:p>
    <w:tbl>
      <w:tblPr>
        <w:tblStyle w:val="ae"/>
        <w:tblW w:w="9639" w:type="dxa"/>
        <w:tblLook w:val="04A0" w:firstRow="1" w:lastRow="0" w:firstColumn="1" w:lastColumn="0" w:noHBand="0" w:noVBand="1"/>
      </w:tblPr>
      <w:tblGrid>
        <w:gridCol w:w="9639"/>
      </w:tblGrid>
      <w:tr w:rsidR="00464186" w14:paraId="623A32C5" w14:textId="77777777" w:rsidTr="00B81227">
        <w:trPr>
          <w:cnfStyle w:val="100000000000" w:firstRow="1" w:lastRow="0" w:firstColumn="0" w:lastColumn="0" w:oddVBand="0" w:evenVBand="0" w:oddHBand="0" w:evenHBand="0" w:firstRowFirstColumn="0" w:firstRowLastColumn="0" w:lastRowFirstColumn="0" w:lastRowLastColumn="0"/>
        </w:trPr>
        <w:tc>
          <w:tcPr>
            <w:tcW w:w="9639" w:type="dxa"/>
          </w:tcPr>
          <w:p w14:paraId="65CF714B" w14:textId="1E03E7F4" w:rsidR="00464186" w:rsidRDefault="00464186" w:rsidP="00A20D40">
            <w:pPr>
              <w:keepNext/>
              <w:keepLines/>
            </w:pPr>
            <w:r>
              <w:t xml:space="preserve">Section </w:t>
            </w:r>
            <w:r w:rsidR="006134FC">
              <w:t>3</w:t>
            </w:r>
            <w:r>
              <w:t>. Terms of Business</w:t>
            </w:r>
          </w:p>
        </w:tc>
      </w:tr>
      <w:tr w:rsidR="00464186" w14:paraId="7A1087D8" w14:textId="77777777" w:rsidTr="00B81227">
        <w:tc>
          <w:tcPr>
            <w:tcW w:w="9639" w:type="dxa"/>
            <w:tcBorders>
              <w:top w:val="nil"/>
              <w:bottom w:val="nil"/>
            </w:tcBorders>
          </w:tcPr>
          <w:p w14:paraId="2A7232B8" w14:textId="77777777" w:rsidR="00464186" w:rsidRPr="00464186" w:rsidRDefault="00464186" w:rsidP="00A20D40">
            <w:pPr>
              <w:keepNext/>
              <w:keepLines/>
              <w:rPr>
                <w:sz w:val="2"/>
                <w:szCs w:val="4"/>
              </w:rPr>
            </w:pPr>
          </w:p>
        </w:tc>
      </w:tr>
      <w:tr w:rsidR="00464186" w14:paraId="076FDCE0" w14:textId="77777777" w:rsidTr="00B81227">
        <w:tc>
          <w:tcPr>
            <w:tcW w:w="9639" w:type="dxa"/>
            <w:tcBorders>
              <w:top w:val="nil"/>
              <w:bottom w:val="nil"/>
            </w:tcBorders>
          </w:tcPr>
          <w:p w14:paraId="793528EC" w14:textId="2D86884F" w:rsidR="00464186" w:rsidRDefault="0017120E" w:rsidP="00A20D40">
            <w:pPr>
              <w:keepNext/>
              <w:keepLines/>
            </w:pPr>
            <w:bookmarkStart w:id="33" w:name="AttachedPaper"/>
            <w:r>
              <w:t>Please find attached a copy of our Terms of Business.</w:t>
            </w:r>
            <w:bookmarkEnd w:id="33"/>
          </w:p>
        </w:tc>
      </w:tr>
    </w:tbl>
    <w:p w14:paraId="22D8EF71" w14:textId="77777777" w:rsidR="003D0704" w:rsidRPr="003E43E5" w:rsidRDefault="003D0704" w:rsidP="003D0704">
      <w:pPr>
        <w:rPr>
          <w:sz w:val="2"/>
          <w:szCs w:val="4"/>
        </w:rPr>
      </w:pPr>
    </w:p>
    <w:tbl>
      <w:tblPr>
        <w:tblStyle w:val="ae"/>
        <w:tblW w:w="9639" w:type="dxa"/>
        <w:tblLook w:val="04A0" w:firstRow="1" w:lastRow="0" w:firstColumn="1" w:lastColumn="0" w:noHBand="0" w:noVBand="1"/>
      </w:tblPr>
      <w:tblGrid>
        <w:gridCol w:w="1985"/>
        <w:gridCol w:w="7654"/>
      </w:tblGrid>
      <w:tr w:rsidR="003E43E5" w14:paraId="553AA9C8" w14:textId="77777777" w:rsidTr="00B81227">
        <w:trPr>
          <w:cnfStyle w:val="100000000000" w:firstRow="1" w:lastRow="0" w:firstColumn="0" w:lastColumn="0" w:oddVBand="0" w:evenVBand="0" w:oddHBand="0" w:evenHBand="0" w:firstRowFirstColumn="0" w:firstRowLastColumn="0" w:lastRowFirstColumn="0" w:lastRowLastColumn="0"/>
        </w:trPr>
        <w:tc>
          <w:tcPr>
            <w:tcW w:w="9639" w:type="dxa"/>
            <w:gridSpan w:val="2"/>
          </w:tcPr>
          <w:p w14:paraId="40429428" w14:textId="1856DBD0" w:rsidR="003E43E5" w:rsidRDefault="003E43E5" w:rsidP="00A20D40">
            <w:pPr>
              <w:keepNext/>
              <w:keepLines/>
            </w:pPr>
            <w:r>
              <w:t xml:space="preserve">Section </w:t>
            </w:r>
            <w:r w:rsidR="006134FC">
              <w:t>4</w:t>
            </w:r>
            <w:r>
              <w:t xml:space="preserve">. Acknowledgement </w:t>
            </w:r>
            <w:r w:rsidR="0007233F">
              <w:t xml:space="preserve">for the </w:t>
            </w:r>
            <w:bookmarkStart w:id="34" w:name="ClientGroup5"/>
            <w:r w:rsidR="00D65A41">
              <w:t>XXXX</w:t>
            </w:r>
            <w:r w:rsidR="0007233F" w:rsidRPr="00C971FF">
              <w:t xml:space="preserve"> Group</w:t>
            </w:r>
            <w:bookmarkEnd w:id="34"/>
          </w:p>
        </w:tc>
      </w:tr>
      <w:tr w:rsidR="003E43E5" w14:paraId="276880E5" w14:textId="77777777" w:rsidTr="00B81227">
        <w:tc>
          <w:tcPr>
            <w:tcW w:w="9639" w:type="dxa"/>
            <w:gridSpan w:val="2"/>
            <w:tcBorders>
              <w:top w:val="nil"/>
              <w:bottom w:val="nil"/>
            </w:tcBorders>
          </w:tcPr>
          <w:p w14:paraId="46904309" w14:textId="77777777" w:rsidR="003E43E5" w:rsidRPr="0007233F" w:rsidRDefault="003E43E5" w:rsidP="00A20D40">
            <w:pPr>
              <w:keepNext/>
              <w:keepLines/>
              <w:rPr>
                <w:sz w:val="2"/>
                <w:szCs w:val="4"/>
              </w:rPr>
            </w:pPr>
          </w:p>
        </w:tc>
      </w:tr>
      <w:tr w:rsidR="003E43E5" w14:paraId="0FEEC84F" w14:textId="77777777" w:rsidTr="00B81227">
        <w:tc>
          <w:tcPr>
            <w:tcW w:w="9639" w:type="dxa"/>
            <w:gridSpan w:val="2"/>
            <w:tcBorders>
              <w:top w:val="nil"/>
              <w:bottom w:val="nil"/>
            </w:tcBorders>
          </w:tcPr>
          <w:p w14:paraId="6F2595C0" w14:textId="740019E1" w:rsidR="003E43E5" w:rsidRDefault="00964DC4" w:rsidP="00A20D40">
            <w:pPr>
              <w:keepNext/>
              <w:keepLines/>
            </w:pPr>
            <w:r>
              <w:t xml:space="preserve">Please sign the attached acknowledgement </w:t>
            </w:r>
            <w:r w:rsidR="00EA0E0F">
              <w:t>indicating your understand</w:t>
            </w:r>
            <w:r w:rsidR="0035661D">
              <w:t>ing</w:t>
            </w:r>
            <w:r w:rsidR="00EA0E0F">
              <w:t xml:space="preserve"> and acceptance of our </w:t>
            </w:r>
            <w:r w:rsidR="009B33EA">
              <w:t xml:space="preserve">Service Agreement </w:t>
            </w:r>
            <w:r w:rsidR="00BF5FDB">
              <w:t xml:space="preserve">and Terms of Business </w:t>
            </w:r>
            <w:r w:rsidR="00EA0E0F">
              <w:t xml:space="preserve">and return to us at your earliest </w:t>
            </w:r>
            <w:r w:rsidR="0021583D">
              <w:t>convenience.</w:t>
            </w:r>
          </w:p>
        </w:tc>
      </w:tr>
      <w:tr w:rsidR="003E43E5" w14:paraId="1E7C98EA" w14:textId="77777777" w:rsidTr="00B81227">
        <w:tc>
          <w:tcPr>
            <w:tcW w:w="9639" w:type="dxa"/>
            <w:gridSpan w:val="2"/>
            <w:tcBorders>
              <w:top w:val="nil"/>
              <w:bottom w:val="nil"/>
            </w:tcBorders>
          </w:tcPr>
          <w:p w14:paraId="5687455B" w14:textId="77777777" w:rsidR="003E43E5" w:rsidRPr="0007233F" w:rsidRDefault="003E43E5" w:rsidP="00A20D40">
            <w:pPr>
              <w:keepNext/>
              <w:keepLines/>
              <w:rPr>
                <w:sz w:val="2"/>
                <w:szCs w:val="4"/>
              </w:rPr>
            </w:pPr>
          </w:p>
        </w:tc>
      </w:tr>
      <w:tr w:rsidR="003E43E5" w14:paraId="696B9263" w14:textId="77777777" w:rsidTr="00B81227">
        <w:trPr>
          <w:trHeight w:val="504"/>
        </w:trPr>
        <w:tc>
          <w:tcPr>
            <w:tcW w:w="9639" w:type="dxa"/>
            <w:gridSpan w:val="2"/>
            <w:tcBorders>
              <w:top w:val="nil"/>
              <w:bottom w:val="nil"/>
            </w:tcBorders>
            <w:shd w:val="clear" w:color="auto" w:fill="D1DCEC" w:themeFill="text2" w:themeFillTint="33"/>
          </w:tcPr>
          <w:p w14:paraId="2D030F38" w14:textId="24FF6AEA" w:rsidR="003E43E5" w:rsidRDefault="0007233F" w:rsidP="00A20D40">
            <w:pPr>
              <w:keepNext/>
              <w:keepLines/>
            </w:pPr>
            <w:r>
              <w:t>Signature:</w:t>
            </w:r>
          </w:p>
        </w:tc>
      </w:tr>
      <w:tr w:rsidR="0007233F" w14:paraId="2F375CB7" w14:textId="77777777" w:rsidTr="00B81227">
        <w:trPr>
          <w:trHeight w:val="400"/>
        </w:trPr>
        <w:tc>
          <w:tcPr>
            <w:tcW w:w="1985" w:type="dxa"/>
            <w:tcBorders>
              <w:top w:val="nil"/>
              <w:bottom w:val="nil"/>
              <w:right w:val="nil"/>
            </w:tcBorders>
            <w:shd w:val="clear" w:color="auto" w:fill="D1DCEC" w:themeFill="text2" w:themeFillTint="33"/>
          </w:tcPr>
          <w:p w14:paraId="055C0603" w14:textId="77777777" w:rsidR="0007233F" w:rsidRDefault="0007233F" w:rsidP="00A20D40">
            <w:pPr>
              <w:keepNext/>
              <w:keepLines/>
            </w:pPr>
            <w:r>
              <w:t>Date:</w:t>
            </w:r>
          </w:p>
        </w:tc>
        <w:tc>
          <w:tcPr>
            <w:tcW w:w="7654" w:type="dxa"/>
            <w:tcBorders>
              <w:top w:val="nil"/>
              <w:left w:val="nil"/>
              <w:bottom w:val="nil"/>
            </w:tcBorders>
            <w:shd w:val="clear" w:color="auto" w:fill="D1DCEC" w:themeFill="text2" w:themeFillTint="33"/>
          </w:tcPr>
          <w:p w14:paraId="5EDBBEE6" w14:textId="748C28BA" w:rsidR="0007233F" w:rsidRDefault="0007233F" w:rsidP="00A20D40">
            <w:pPr>
              <w:keepNext/>
              <w:keepLines/>
            </w:pPr>
          </w:p>
        </w:tc>
      </w:tr>
      <w:tr w:rsidR="0007233F" w14:paraId="6AA8E0A1" w14:textId="77777777" w:rsidTr="00B81227">
        <w:tc>
          <w:tcPr>
            <w:tcW w:w="9639" w:type="dxa"/>
            <w:gridSpan w:val="2"/>
            <w:tcBorders>
              <w:top w:val="nil"/>
            </w:tcBorders>
          </w:tcPr>
          <w:p w14:paraId="0B26CD91" w14:textId="77777777" w:rsidR="0007233F" w:rsidRDefault="0007233F" w:rsidP="00A20D40">
            <w:pPr>
              <w:keepNext/>
              <w:keepLines/>
            </w:pPr>
          </w:p>
        </w:tc>
      </w:tr>
    </w:tbl>
    <w:p w14:paraId="705BDD2D" w14:textId="77777777" w:rsidR="004D5FC4" w:rsidRDefault="004D5FC4" w:rsidP="00674FCE"/>
    <w:sectPr w:rsidR="004D5FC4" w:rsidSect="002D6211">
      <w:headerReference w:type="default" r:id="rId15"/>
      <w:footerReference w:type="default" r:id="rId16"/>
      <w:type w:val="continuous"/>
      <w:pgSz w:w="11906" w:h="16838" w:code="9"/>
      <w:pgMar w:top="2269" w:right="849" w:bottom="1418" w:left="993" w:header="709" w:footer="9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2A442" w14:textId="77777777" w:rsidR="007C34A1" w:rsidRDefault="007C34A1" w:rsidP="00C37A29">
      <w:pPr>
        <w:spacing w:after="0"/>
      </w:pPr>
      <w:r>
        <w:separator/>
      </w:r>
    </w:p>
  </w:endnote>
  <w:endnote w:type="continuationSeparator" w:id="0">
    <w:p w14:paraId="6CA2727B" w14:textId="77777777" w:rsidR="007C34A1" w:rsidRDefault="007C34A1" w:rsidP="00C37A29">
      <w:pPr>
        <w:spacing w:after="0"/>
      </w:pPr>
      <w:r>
        <w:continuationSeparator/>
      </w:r>
    </w:p>
  </w:endnote>
  <w:endnote w:type="continuationNotice" w:id="1">
    <w:p w14:paraId="62A707A1" w14:textId="77777777" w:rsidR="007C34A1" w:rsidRDefault="007C34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honar Bangla">
    <w:panose1 w:val="02020603050405020304"/>
    <w:charset w:val="00"/>
    <w:family w:val="roman"/>
    <w:pitch w:val="variable"/>
    <w:sig w:usb0="0001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Franklin Gothic Medium">
    <w:panose1 w:val="020B0603020102020204"/>
    <w:charset w:val="00"/>
    <w:family w:val="swiss"/>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Borders>
        <w:insideH w:val="none" w:sz="0" w:space="0" w:color="auto"/>
        <w:insideV w:val="none" w:sz="0" w:space="0" w:color="auto"/>
      </w:tblBorders>
      <w:tblLayout w:type="fixed"/>
      <w:tblCellMar>
        <w:top w:w="28" w:type="dxa"/>
        <w:left w:w="0" w:type="dxa"/>
        <w:bottom w:w="28" w:type="dxa"/>
        <w:right w:w="0" w:type="dxa"/>
      </w:tblCellMar>
      <w:tblLook w:val="04A0" w:firstRow="1" w:lastRow="0" w:firstColumn="1" w:lastColumn="0" w:noHBand="0" w:noVBand="1"/>
    </w:tblPr>
    <w:tblGrid>
      <w:gridCol w:w="2127"/>
      <w:gridCol w:w="2693"/>
      <w:gridCol w:w="3117"/>
    </w:tblGrid>
    <w:tr w:rsidR="0052578C" w14:paraId="73CD9899" w14:textId="77777777" w:rsidTr="0052578C">
      <w:trPr>
        <w:cnfStyle w:val="100000000000" w:firstRow="1" w:lastRow="0" w:firstColumn="0" w:lastColumn="0" w:oddVBand="0" w:evenVBand="0" w:oddHBand="0" w:evenHBand="0" w:firstRowFirstColumn="0" w:firstRowLastColumn="0" w:lastRowFirstColumn="0" w:lastRowLastColumn="0"/>
      </w:trPr>
      <w:tc>
        <w:tcPr>
          <w:tcW w:w="212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1714D27D" w14:textId="77777777" w:rsidR="0052578C" w:rsidRDefault="0052578C" w:rsidP="00C477E2">
          <w:pPr>
            <w:pStyle w:val="ac"/>
          </w:pPr>
          <w:bookmarkStart w:id="8" w:name="OPCFooterABN" w:colFirst="0" w:colLast="0"/>
          <w:bookmarkStart w:id="9" w:name="LPAFooterABN" w:colFirst="1" w:colLast="1"/>
          <w:r>
            <w:rPr>
              <w:color w:val="385988"/>
            </w:rPr>
            <w:t>Oxygen Private Clients</w:t>
          </w:r>
        </w:p>
      </w:tc>
      <w:tc>
        <w:tcPr>
          <w:tcW w:w="269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14DBB1B2" w14:textId="58CC643B" w:rsidR="0052578C" w:rsidRDefault="0052578C" w:rsidP="00C477E2">
          <w:pPr>
            <w:pStyle w:val="ac"/>
          </w:pPr>
          <w:r>
            <w:t>Lumiere Private Advisory</w:t>
          </w:r>
        </w:p>
      </w:tc>
      <w:tc>
        <w:tcPr>
          <w:tcW w:w="311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4B3CBA8D" w14:textId="77777777" w:rsidR="0052578C" w:rsidRDefault="0052578C" w:rsidP="00C477E2">
          <w:pPr>
            <w:pStyle w:val="ac"/>
          </w:pPr>
          <w:r>
            <w:t>Liability limited by a scheme approved under</w:t>
          </w:r>
        </w:p>
      </w:tc>
    </w:tr>
    <w:tr w:rsidR="0052578C" w14:paraId="05A77797" w14:textId="77777777" w:rsidTr="0052578C">
      <w:tc>
        <w:tcPr>
          <w:tcW w:w="2127" w:type="dxa"/>
        </w:tcPr>
        <w:p w14:paraId="31641C92" w14:textId="77777777" w:rsidR="0052578C" w:rsidRDefault="0052578C" w:rsidP="00C477E2">
          <w:pPr>
            <w:pStyle w:val="ac"/>
          </w:pPr>
          <w:r>
            <w:t>ABN 82 128 479 158</w:t>
          </w:r>
        </w:p>
      </w:tc>
      <w:tc>
        <w:tcPr>
          <w:tcW w:w="2693" w:type="dxa"/>
        </w:tcPr>
        <w:p w14:paraId="68A8D199" w14:textId="77777777" w:rsidR="0052578C" w:rsidRDefault="0052578C" w:rsidP="00C477E2">
          <w:pPr>
            <w:pStyle w:val="ac"/>
          </w:pPr>
          <w:r>
            <w:t>ABN 37 626 673 032</w:t>
          </w:r>
        </w:p>
      </w:tc>
      <w:tc>
        <w:tcPr>
          <w:tcW w:w="3117" w:type="dxa"/>
        </w:tcPr>
        <w:p w14:paraId="2F7DBC24" w14:textId="77777777" w:rsidR="0052578C" w:rsidRDefault="0052578C" w:rsidP="00C477E2">
          <w:pPr>
            <w:pStyle w:val="ac"/>
          </w:pPr>
          <w:r>
            <w:t>Professional Standards Legislation</w:t>
          </w:r>
        </w:p>
      </w:tc>
    </w:tr>
    <w:bookmarkEnd w:id="8"/>
    <w:bookmarkEnd w:id="9"/>
  </w:tbl>
  <w:p w14:paraId="04A38C6A" w14:textId="77777777" w:rsidR="00CB1BFC" w:rsidRPr="008E0E36" w:rsidRDefault="00CB1BFC" w:rsidP="00C477E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B6B4" w14:textId="77777777" w:rsidR="00B82851" w:rsidRDefault="00B63A5A">
    <w:pPr>
      <w:pStyle w:val="ac"/>
    </w:pPr>
    <w:r>
      <w:rPr>
        <w:noProof/>
        <w:lang w:eastAsia="en-AU"/>
      </w:rPr>
      <w:drawing>
        <wp:anchor distT="0" distB="0" distL="114300" distR="114300" simplePos="0" relativeHeight="251658242" behindDoc="1" locked="0" layoutInCell="1" allowOverlap="1" wp14:anchorId="5A0BA183" wp14:editId="0B4000AD">
          <wp:simplePos x="0" y="0"/>
          <wp:positionH relativeFrom="column">
            <wp:posOffset>3771900</wp:posOffset>
          </wp:positionH>
          <wp:positionV relativeFrom="paragraph">
            <wp:posOffset>-8677275</wp:posOffset>
          </wp:positionV>
          <wp:extent cx="1628775" cy="454025"/>
          <wp:effectExtent l="0" t="0" r="9525" b="3175"/>
          <wp:wrapTight wrapText="bothSides">
            <wp:wrapPolygon edited="0">
              <wp:start x="2779" y="0"/>
              <wp:lineTo x="2779" y="9063"/>
              <wp:lineTo x="6316" y="14501"/>
              <wp:lineTo x="0" y="16313"/>
              <wp:lineTo x="0" y="19938"/>
              <wp:lineTo x="2779" y="20845"/>
              <wp:lineTo x="8084" y="20845"/>
              <wp:lineTo x="21474" y="18126"/>
              <wp:lineTo x="21474" y="15407"/>
              <wp:lineTo x="20716" y="14501"/>
              <wp:lineTo x="18947" y="0"/>
              <wp:lineTo x="2779" y="0"/>
            </wp:wrapPolygon>
          </wp:wrapTight>
          <wp:docPr id="1127734603" name="Picture 112773460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628775" cy="454025"/>
                  </a:xfrm>
                  <a:prstGeom prst="rect">
                    <a:avLst/>
                  </a:prstGeom>
                </pic:spPr>
              </pic:pic>
            </a:graphicData>
          </a:graphic>
          <wp14:sizeRelH relativeFrom="margin">
            <wp14:pctWidth>0</wp14:pctWidth>
          </wp14:sizeRelH>
          <wp14:sizeRelV relativeFrom="margin">
            <wp14:pctHeight>0</wp14:pctHeight>
          </wp14:sizeRelV>
        </wp:anchor>
      </w:drawing>
    </w:r>
    <w:r w:rsidR="00CC09E6">
      <w:rPr>
        <w:noProof/>
        <w:sz w:val="22"/>
      </w:rPr>
      <mc:AlternateContent>
        <mc:Choice Requires="wpg">
          <w:drawing>
            <wp:anchor distT="0" distB="0" distL="114300" distR="114300" simplePos="0" relativeHeight="251658240" behindDoc="1" locked="0" layoutInCell="1" allowOverlap="1" wp14:anchorId="31669768" wp14:editId="47CB5137">
              <wp:simplePos x="0" y="0"/>
              <wp:positionH relativeFrom="page">
                <wp:posOffset>1065530</wp:posOffset>
              </wp:positionH>
              <wp:positionV relativeFrom="page">
                <wp:posOffset>1213485</wp:posOffset>
              </wp:positionV>
              <wp:extent cx="1191260" cy="251460"/>
              <wp:effectExtent l="0" t="0" r="889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1260" cy="251460"/>
                        <a:chOff x="1677" y="2147"/>
                        <a:chExt cx="1876" cy="396"/>
                      </a:xfrm>
                    </wpg:grpSpPr>
                    <wps:wsp>
                      <wps:cNvPr id="38" name="Freeform 17"/>
                      <wps:cNvSpPr>
                        <a:spLocks/>
                      </wps:cNvSpPr>
                      <wps:spPr bwMode="auto">
                        <a:xfrm>
                          <a:off x="1677" y="2147"/>
                          <a:ext cx="1876" cy="396"/>
                        </a:xfrm>
                        <a:custGeom>
                          <a:avLst/>
                          <a:gdLst>
                            <a:gd name="T0" fmla="+- 0 2083 1677"/>
                            <a:gd name="T1" fmla="*/ T0 w 1876"/>
                            <a:gd name="T2" fmla="+- 0 2153 2147"/>
                            <a:gd name="T3" fmla="*/ 2153 h 396"/>
                            <a:gd name="T4" fmla="+- 0 2012 1677"/>
                            <a:gd name="T5" fmla="*/ T4 w 1876"/>
                            <a:gd name="T6" fmla="+- 0 2153 2147"/>
                            <a:gd name="T7" fmla="*/ 2153 h 396"/>
                            <a:gd name="T8" fmla="+- 0 2012 1677"/>
                            <a:gd name="T9" fmla="*/ T8 w 1876"/>
                            <a:gd name="T10" fmla="+- 0 2153 2147"/>
                            <a:gd name="T11" fmla="*/ 2153 h 396"/>
                            <a:gd name="T12" fmla="+- 0 2012 1677"/>
                            <a:gd name="T13" fmla="*/ T12 w 1876"/>
                            <a:gd name="T14" fmla="+- 0 2154 2147"/>
                            <a:gd name="T15" fmla="*/ 2154 h 396"/>
                            <a:gd name="T16" fmla="+- 0 2099 1677"/>
                            <a:gd name="T17" fmla="*/ T16 w 1876"/>
                            <a:gd name="T18" fmla="+- 0 2344 2147"/>
                            <a:gd name="T19" fmla="*/ 2344 h 396"/>
                            <a:gd name="T20" fmla="+- 0 2011 1677"/>
                            <a:gd name="T21" fmla="*/ T20 w 1876"/>
                            <a:gd name="T22" fmla="+- 0 2537 2147"/>
                            <a:gd name="T23" fmla="*/ 2537 h 396"/>
                            <a:gd name="T24" fmla="+- 0 2010 1677"/>
                            <a:gd name="T25" fmla="*/ T24 w 1876"/>
                            <a:gd name="T26" fmla="+- 0 2537 2147"/>
                            <a:gd name="T27" fmla="*/ 2537 h 396"/>
                            <a:gd name="T28" fmla="+- 0 2011 1677"/>
                            <a:gd name="T29" fmla="*/ T28 w 1876"/>
                            <a:gd name="T30" fmla="+- 0 2537 2147"/>
                            <a:gd name="T31" fmla="*/ 2537 h 396"/>
                            <a:gd name="T32" fmla="+- 0 2082 1677"/>
                            <a:gd name="T33" fmla="*/ T32 w 1876"/>
                            <a:gd name="T34" fmla="+- 0 2537 2147"/>
                            <a:gd name="T35" fmla="*/ 2537 h 396"/>
                            <a:gd name="T36" fmla="+- 0 2082 1677"/>
                            <a:gd name="T37" fmla="*/ T36 w 1876"/>
                            <a:gd name="T38" fmla="+- 0 2537 2147"/>
                            <a:gd name="T39" fmla="*/ 2537 h 396"/>
                            <a:gd name="T40" fmla="+- 0 2134 1677"/>
                            <a:gd name="T41" fmla="*/ T40 w 1876"/>
                            <a:gd name="T42" fmla="+- 0 2422 2147"/>
                            <a:gd name="T43" fmla="*/ 2422 h 396"/>
                            <a:gd name="T44" fmla="+- 0 2206 1677"/>
                            <a:gd name="T45" fmla="*/ T44 w 1876"/>
                            <a:gd name="T46" fmla="+- 0 2422 2147"/>
                            <a:gd name="T47" fmla="*/ 2422 h 396"/>
                            <a:gd name="T48" fmla="+- 0 2170 1677"/>
                            <a:gd name="T49" fmla="*/ T48 w 1876"/>
                            <a:gd name="T50" fmla="+- 0 2344 2147"/>
                            <a:gd name="T51" fmla="*/ 2344 h 396"/>
                            <a:gd name="T52" fmla="+- 0 2206 1677"/>
                            <a:gd name="T53" fmla="*/ T52 w 1876"/>
                            <a:gd name="T54" fmla="+- 0 2265 2147"/>
                            <a:gd name="T55" fmla="*/ 2265 h 396"/>
                            <a:gd name="T56" fmla="+- 0 2134 1677"/>
                            <a:gd name="T57" fmla="*/ T56 w 1876"/>
                            <a:gd name="T58" fmla="+- 0 2265 2147"/>
                            <a:gd name="T59" fmla="*/ 2265 h 396"/>
                            <a:gd name="T60" fmla="+- 0 2083 1677"/>
                            <a:gd name="T61" fmla="*/ T60 w 1876"/>
                            <a:gd name="T62" fmla="+- 0 2153 2147"/>
                            <a:gd name="T63" fmla="*/ 2153 h 396"/>
                            <a:gd name="T64" fmla="+- 0 2083 1677"/>
                            <a:gd name="T65" fmla="*/ T64 w 1876"/>
                            <a:gd name="T66" fmla="+- 0 2153 2147"/>
                            <a:gd name="T67" fmla="*/ 2153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876" h="396">
                              <a:moveTo>
                                <a:pt x="406" y="6"/>
                              </a:moveTo>
                              <a:lnTo>
                                <a:pt x="335" y="6"/>
                              </a:lnTo>
                              <a:lnTo>
                                <a:pt x="335" y="7"/>
                              </a:lnTo>
                              <a:lnTo>
                                <a:pt x="422" y="197"/>
                              </a:lnTo>
                              <a:lnTo>
                                <a:pt x="334" y="390"/>
                              </a:lnTo>
                              <a:lnTo>
                                <a:pt x="333" y="390"/>
                              </a:lnTo>
                              <a:lnTo>
                                <a:pt x="334" y="390"/>
                              </a:lnTo>
                              <a:lnTo>
                                <a:pt x="405" y="390"/>
                              </a:lnTo>
                              <a:lnTo>
                                <a:pt x="457" y="275"/>
                              </a:lnTo>
                              <a:lnTo>
                                <a:pt x="529" y="275"/>
                              </a:lnTo>
                              <a:lnTo>
                                <a:pt x="493" y="197"/>
                              </a:lnTo>
                              <a:lnTo>
                                <a:pt x="529" y="118"/>
                              </a:lnTo>
                              <a:lnTo>
                                <a:pt x="457" y="118"/>
                              </a:lnTo>
                              <a:lnTo>
                                <a:pt x="406" y="6"/>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18"/>
                      <wps:cNvSpPr>
                        <a:spLocks/>
                      </wps:cNvSpPr>
                      <wps:spPr bwMode="auto">
                        <a:xfrm>
                          <a:off x="1677" y="2147"/>
                          <a:ext cx="1876" cy="396"/>
                        </a:xfrm>
                        <a:custGeom>
                          <a:avLst/>
                          <a:gdLst>
                            <a:gd name="T0" fmla="+- 0 2206 1677"/>
                            <a:gd name="T1" fmla="*/ T0 w 1876"/>
                            <a:gd name="T2" fmla="+- 0 2422 2147"/>
                            <a:gd name="T3" fmla="*/ 2422 h 396"/>
                            <a:gd name="T4" fmla="+- 0 2134 1677"/>
                            <a:gd name="T5" fmla="*/ T4 w 1876"/>
                            <a:gd name="T6" fmla="+- 0 2422 2147"/>
                            <a:gd name="T7" fmla="*/ 2422 h 396"/>
                            <a:gd name="T8" fmla="+- 0 2187 1677"/>
                            <a:gd name="T9" fmla="*/ T8 w 1876"/>
                            <a:gd name="T10" fmla="+- 0 2537 2147"/>
                            <a:gd name="T11" fmla="*/ 2537 h 396"/>
                            <a:gd name="T12" fmla="+- 0 2187 1677"/>
                            <a:gd name="T13" fmla="*/ T12 w 1876"/>
                            <a:gd name="T14" fmla="+- 0 2537 2147"/>
                            <a:gd name="T15" fmla="*/ 2537 h 396"/>
                            <a:gd name="T16" fmla="+- 0 2258 1677"/>
                            <a:gd name="T17" fmla="*/ T16 w 1876"/>
                            <a:gd name="T18" fmla="+- 0 2537 2147"/>
                            <a:gd name="T19" fmla="*/ 2537 h 396"/>
                            <a:gd name="T20" fmla="+- 0 2258 1677"/>
                            <a:gd name="T21" fmla="*/ T20 w 1876"/>
                            <a:gd name="T22" fmla="+- 0 2537 2147"/>
                            <a:gd name="T23" fmla="*/ 2537 h 396"/>
                            <a:gd name="T24" fmla="+- 0 2258 1677"/>
                            <a:gd name="T25" fmla="*/ T24 w 1876"/>
                            <a:gd name="T26" fmla="+- 0 2536 2147"/>
                            <a:gd name="T27" fmla="*/ 2536 h 396"/>
                            <a:gd name="T28" fmla="+- 0 2206 1677"/>
                            <a:gd name="T29" fmla="*/ T28 w 1876"/>
                            <a:gd name="T30" fmla="+- 0 2422 2147"/>
                            <a:gd name="T31" fmla="*/ 2422 h 39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876" h="396">
                              <a:moveTo>
                                <a:pt x="529" y="275"/>
                              </a:moveTo>
                              <a:lnTo>
                                <a:pt x="457" y="275"/>
                              </a:lnTo>
                              <a:lnTo>
                                <a:pt x="510" y="390"/>
                              </a:lnTo>
                              <a:lnTo>
                                <a:pt x="581" y="390"/>
                              </a:lnTo>
                              <a:lnTo>
                                <a:pt x="581" y="389"/>
                              </a:lnTo>
                              <a:lnTo>
                                <a:pt x="529" y="275"/>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19"/>
                      <wps:cNvSpPr>
                        <a:spLocks/>
                      </wps:cNvSpPr>
                      <wps:spPr bwMode="auto">
                        <a:xfrm>
                          <a:off x="1677" y="2147"/>
                          <a:ext cx="1876" cy="396"/>
                        </a:xfrm>
                        <a:custGeom>
                          <a:avLst/>
                          <a:gdLst>
                            <a:gd name="T0" fmla="+- 0 2256 1677"/>
                            <a:gd name="T1" fmla="*/ T0 w 1876"/>
                            <a:gd name="T2" fmla="+- 0 2153 2147"/>
                            <a:gd name="T3" fmla="*/ 2153 h 396"/>
                            <a:gd name="T4" fmla="+- 0 2186 1677"/>
                            <a:gd name="T5" fmla="*/ T4 w 1876"/>
                            <a:gd name="T6" fmla="+- 0 2153 2147"/>
                            <a:gd name="T7" fmla="*/ 2153 h 396"/>
                            <a:gd name="T8" fmla="+- 0 2185 1677"/>
                            <a:gd name="T9" fmla="*/ T8 w 1876"/>
                            <a:gd name="T10" fmla="+- 0 2153 2147"/>
                            <a:gd name="T11" fmla="*/ 2153 h 396"/>
                            <a:gd name="T12" fmla="+- 0 2134 1677"/>
                            <a:gd name="T13" fmla="*/ T12 w 1876"/>
                            <a:gd name="T14" fmla="+- 0 2265 2147"/>
                            <a:gd name="T15" fmla="*/ 2265 h 396"/>
                            <a:gd name="T16" fmla="+- 0 2206 1677"/>
                            <a:gd name="T17" fmla="*/ T16 w 1876"/>
                            <a:gd name="T18" fmla="+- 0 2265 2147"/>
                            <a:gd name="T19" fmla="*/ 2265 h 396"/>
                            <a:gd name="T20" fmla="+- 0 2256 1677"/>
                            <a:gd name="T21" fmla="*/ T20 w 1876"/>
                            <a:gd name="T22" fmla="+- 0 2154 2147"/>
                            <a:gd name="T23" fmla="*/ 2154 h 396"/>
                            <a:gd name="T24" fmla="+- 0 2257 1677"/>
                            <a:gd name="T25" fmla="*/ T24 w 1876"/>
                            <a:gd name="T26" fmla="+- 0 2154 2147"/>
                            <a:gd name="T27" fmla="*/ 2154 h 396"/>
                            <a:gd name="T28" fmla="+- 0 2256 1677"/>
                            <a:gd name="T29" fmla="*/ T28 w 1876"/>
                            <a:gd name="T30" fmla="+- 0 2153 2147"/>
                            <a:gd name="T31" fmla="*/ 2153 h 39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876" h="396">
                              <a:moveTo>
                                <a:pt x="579" y="6"/>
                              </a:moveTo>
                              <a:lnTo>
                                <a:pt x="509" y="6"/>
                              </a:lnTo>
                              <a:lnTo>
                                <a:pt x="508" y="6"/>
                              </a:lnTo>
                              <a:lnTo>
                                <a:pt x="457" y="118"/>
                              </a:lnTo>
                              <a:lnTo>
                                <a:pt x="529" y="118"/>
                              </a:lnTo>
                              <a:lnTo>
                                <a:pt x="579" y="7"/>
                              </a:lnTo>
                              <a:lnTo>
                                <a:pt x="580" y="7"/>
                              </a:lnTo>
                              <a:lnTo>
                                <a:pt x="579" y="6"/>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20"/>
                      <wps:cNvSpPr>
                        <a:spLocks/>
                      </wps:cNvSpPr>
                      <wps:spPr bwMode="auto">
                        <a:xfrm>
                          <a:off x="1677" y="2147"/>
                          <a:ext cx="1876" cy="396"/>
                        </a:xfrm>
                        <a:custGeom>
                          <a:avLst/>
                          <a:gdLst>
                            <a:gd name="T0" fmla="+- 0 2765 1677"/>
                            <a:gd name="T1" fmla="*/ T0 w 1876"/>
                            <a:gd name="T2" fmla="+- 0 2147 2147"/>
                            <a:gd name="T3" fmla="*/ 2147 h 396"/>
                            <a:gd name="T4" fmla="+- 0 2701 1677"/>
                            <a:gd name="T5" fmla="*/ T4 w 1876"/>
                            <a:gd name="T6" fmla="+- 0 2164 2147"/>
                            <a:gd name="T7" fmla="*/ 2164 h 396"/>
                            <a:gd name="T8" fmla="+- 0 2655 1677"/>
                            <a:gd name="T9" fmla="*/ T8 w 1876"/>
                            <a:gd name="T10" fmla="+- 0 2210 2147"/>
                            <a:gd name="T11" fmla="*/ 2210 h 396"/>
                            <a:gd name="T12" fmla="+- 0 2637 1677"/>
                            <a:gd name="T13" fmla="*/ T12 w 1876"/>
                            <a:gd name="T14" fmla="+- 0 2274 2147"/>
                            <a:gd name="T15" fmla="*/ 2274 h 396"/>
                            <a:gd name="T16" fmla="+- 0 2637 1677"/>
                            <a:gd name="T17" fmla="*/ T16 w 1876"/>
                            <a:gd name="T18" fmla="+- 0 2416 2147"/>
                            <a:gd name="T19" fmla="*/ 2416 h 396"/>
                            <a:gd name="T20" fmla="+- 0 2655 1677"/>
                            <a:gd name="T21" fmla="*/ T20 w 1876"/>
                            <a:gd name="T22" fmla="+- 0 2479 2147"/>
                            <a:gd name="T23" fmla="*/ 2479 h 396"/>
                            <a:gd name="T24" fmla="+- 0 2700 1677"/>
                            <a:gd name="T25" fmla="*/ T24 w 1876"/>
                            <a:gd name="T26" fmla="+- 0 2525 2147"/>
                            <a:gd name="T27" fmla="*/ 2525 h 396"/>
                            <a:gd name="T28" fmla="+- 0 2764 1677"/>
                            <a:gd name="T29" fmla="*/ T28 w 1876"/>
                            <a:gd name="T30" fmla="+- 0 2543 2147"/>
                            <a:gd name="T31" fmla="*/ 2543 h 396"/>
                            <a:gd name="T32" fmla="+- 0 2769 1677"/>
                            <a:gd name="T33" fmla="*/ T32 w 1876"/>
                            <a:gd name="T34" fmla="+- 0 2543 2147"/>
                            <a:gd name="T35" fmla="*/ 2543 h 396"/>
                            <a:gd name="T36" fmla="+- 0 2833 1677"/>
                            <a:gd name="T37" fmla="*/ T36 w 1876"/>
                            <a:gd name="T38" fmla="+- 0 2526 2147"/>
                            <a:gd name="T39" fmla="*/ 2526 h 396"/>
                            <a:gd name="T40" fmla="+- 0 2879 1677"/>
                            <a:gd name="T41" fmla="*/ T40 w 1876"/>
                            <a:gd name="T42" fmla="+- 0 2480 2147"/>
                            <a:gd name="T43" fmla="*/ 2480 h 396"/>
                            <a:gd name="T44" fmla="+- 0 2881 1677"/>
                            <a:gd name="T45" fmla="*/ T44 w 1876"/>
                            <a:gd name="T46" fmla="+- 0 2476 2147"/>
                            <a:gd name="T47" fmla="*/ 2476 h 396"/>
                            <a:gd name="T48" fmla="+- 0 2765 1677"/>
                            <a:gd name="T49" fmla="*/ T48 w 1876"/>
                            <a:gd name="T50" fmla="+- 0 2476 2147"/>
                            <a:gd name="T51" fmla="*/ 2476 h 396"/>
                            <a:gd name="T52" fmla="+- 0 2743 1677"/>
                            <a:gd name="T53" fmla="*/ T52 w 1876"/>
                            <a:gd name="T54" fmla="+- 0 2472 2147"/>
                            <a:gd name="T55" fmla="*/ 2472 h 396"/>
                            <a:gd name="T56" fmla="+- 0 2725 1677"/>
                            <a:gd name="T57" fmla="*/ T56 w 1876"/>
                            <a:gd name="T58" fmla="+- 0 2460 2147"/>
                            <a:gd name="T59" fmla="*/ 2460 h 396"/>
                            <a:gd name="T60" fmla="+- 0 2711 1677"/>
                            <a:gd name="T61" fmla="*/ T60 w 1876"/>
                            <a:gd name="T62" fmla="+- 0 2443 2147"/>
                            <a:gd name="T63" fmla="*/ 2443 h 396"/>
                            <a:gd name="T64" fmla="+- 0 2705 1677"/>
                            <a:gd name="T65" fmla="*/ T64 w 1876"/>
                            <a:gd name="T66" fmla="+- 0 2422 2147"/>
                            <a:gd name="T67" fmla="*/ 2422 h 396"/>
                            <a:gd name="T68" fmla="+- 0 2704 1677"/>
                            <a:gd name="T69" fmla="*/ T68 w 1876"/>
                            <a:gd name="T70" fmla="+- 0 2324 2147"/>
                            <a:gd name="T71" fmla="*/ 2324 h 396"/>
                            <a:gd name="T72" fmla="+- 0 2704 1677"/>
                            <a:gd name="T73" fmla="*/ T72 w 1876"/>
                            <a:gd name="T74" fmla="+- 0 2274 2147"/>
                            <a:gd name="T75" fmla="*/ 2274 h 396"/>
                            <a:gd name="T76" fmla="+- 0 2737 1677"/>
                            <a:gd name="T77" fmla="*/ T76 w 1876"/>
                            <a:gd name="T78" fmla="+- 0 2221 2147"/>
                            <a:gd name="T79" fmla="*/ 2221 h 396"/>
                            <a:gd name="T80" fmla="+- 0 2769 1677"/>
                            <a:gd name="T81" fmla="*/ T80 w 1876"/>
                            <a:gd name="T82" fmla="+- 0 2214 2147"/>
                            <a:gd name="T83" fmla="*/ 2214 h 396"/>
                            <a:gd name="T84" fmla="+- 0 2881 1677"/>
                            <a:gd name="T85" fmla="*/ T84 w 1876"/>
                            <a:gd name="T86" fmla="+- 0 2214 2147"/>
                            <a:gd name="T87" fmla="*/ 2214 h 396"/>
                            <a:gd name="T88" fmla="+- 0 2879 1677"/>
                            <a:gd name="T89" fmla="*/ T88 w 1876"/>
                            <a:gd name="T90" fmla="+- 0 2211 2147"/>
                            <a:gd name="T91" fmla="*/ 2211 h 396"/>
                            <a:gd name="T92" fmla="+- 0 2834 1677"/>
                            <a:gd name="T93" fmla="*/ T92 w 1876"/>
                            <a:gd name="T94" fmla="+- 0 2165 2147"/>
                            <a:gd name="T95" fmla="*/ 2165 h 396"/>
                            <a:gd name="T96" fmla="+- 0 2770 1677"/>
                            <a:gd name="T97" fmla="*/ T96 w 1876"/>
                            <a:gd name="T98" fmla="+- 0 2147 2147"/>
                            <a:gd name="T99" fmla="*/ 2147 h 396"/>
                            <a:gd name="T100" fmla="+- 0 2765 1677"/>
                            <a:gd name="T101" fmla="*/ T100 w 1876"/>
                            <a:gd name="T102" fmla="+- 0 2147 2147"/>
                            <a:gd name="T103" fmla="*/ 2147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1876" h="396">
                              <a:moveTo>
                                <a:pt x="1088" y="0"/>
                              </a:moveTo>
                              <a:lnTo>
                                <a:pt x="1024" y="17"/>
                              </a:lnTo>
                              <a:lnTo>
                                <a:pt x="978" y="63"/>
                              </a:lnTo>
                              <a:lnTo>
                                <a:pt x="960" y="127"/>
                              </a:lnTo>
                              <a:lnTo>
                                <a:pt x="960" y="269"/>
                              </a:lnTo>
                              <a:lnTo>
                                <a:pt x="978" y="332"/>
                              </a:lnTo>
                              <a:lnTo>
                                <a:pt x="1023" y="378"/>
                              </a:lnTo>
                              <a:lnTo>
                                <a:pt x="1087" y="396"/>
                              </a:lnTo>
                              <a:lnTo>
                                <a:pt x="1092" y="396"/>
                              </a:lnTo>
                              <a:lnTo>
                                <a:pt x="1156" y="379"/>
                              </a:lnTo>
                              <a:lnTo>
                                <a:pt x="1202" y="333"/>
                              </a:lnTo>
                              <a:lnTo>
                                <a:pt x="1204" y="329"/>
                              </a:lnTo>
                              <a:lnTo>
                                <a:pt x="1088" y="329"/>
                              </a:lnTo>
                              <a:lnTo>
                                <a:pt x="1066" y="325"/>
                              </a:lnTo>
                              <a:lnTo>
                                <a:pt x="1048" y="313"/>
                              </a:lnTo>
                              <a:lnTo>
                                <a:pt x="1034" y="296"/>
                              </a:lnTo>
                              <a:lnTo>
                                <a:pt x="1028" y="275"/>
                              </a:lnTo>
                              <a:lnTo>
                                <a:pt x="1027" y="177"/>
                              </a:lnTo>
                              <a:lnTo>
                                <a:pt x="1027" y="127"/>
                              </a:lnTo>
                              <a:lnTo>
                                <a:pt x="1060" y="74"/>
                              </a:lnTo>
                              <a:lnTo>
                                <a:pt x="1092" y="67"/>
                              </a:lnTo>
                              <a:lnTo>
                                <a:pt x="1204" y="67"/>
                              </a:lnTo>
                              <a:lnTo>
                                <a:pt x="1202" y="64"/>
                              </a:lnTo>
                              <a:lnTo>
                                <a:pt x="1157" y="18"/>
                              </a:lnTo>
                              <a:lnTo>
                                <a:pt x="1093" y="0"/>
                              </a:lnTo>
                              <a:lnTo>
                                <a:pt x="1088" y="0"/>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21"/>
                      <wps:cNvSpPr>
                        <a:spLocks/>
                      </wps:cNvSpPr>
                      <wps:spPr bwMode="auto">
                        <a:xfrm>
                          <a:off x="1677" y="2147"/>
                          <a:ext cx="1876" cy="396"/>
                        </a:xfrm>
                        <a:custGeom>
                          <a:avLst/>
                          <a:gdLst>
                            <a:gd name="T0" fmla="+- 0 2771 1677"/>
                            <a:gd name="T1" fmla="*/ T0 w 1876"/>
                            <a:gd name="T2" fmla="+- 0 2324 2147"/>
                            <a:gd name="T3" fmla="*/ 2324 h 396"/>
                            <a:gd name="T4" fmla="+- 0 2771 1677"/>
                            <a:gd name="T5" fmla="*/ T4 w 1876"/>
                            <a:gd name="T6" fmla="+- 0 2391 2147"/>
                            <a:gd name="T7" fmla="*/ 2391 h 396"/>
                            <a:gd name="T8" fmla="+- 0 2828 1677"/>
                            <a:gd name="T9" fmla="*/ T8 w 1876"/>
                            <a:gd name="T10" fmla="+- 0 2391 2147"/>
                            <a:gd name="T11" fmla="*/ 2391 h 396"/>
                            <a:gd name="T12" fmla="+- 0 2830 1677"/>
                            <a:gd name="T13" fmla="*/ T12 w 1876"/>
                            <a:gd name="T14" fmla="+- 0 2415 2147"/>
                            <a:gd name="T15" fmla="*/ 2415 h 396"/>
                            <a:gd name="T16" fmla="+- 0 2797 1677"/>
                            <a:gd name="T17" fmla="*/ T16 w 1876"/>
                            <a:gd name="T18" fmla="+- 0 2469 2147"/>
                            <a:gd name="T19" fmla="*/ 2469 h 396"/>
                            <a:gd name="T20" fmla="+- 0 2765 1677"/>
                            <a:gd name="T21" fmla="*/ T20 w 1876"/>
                            <a:gd name="T22" fmla="+- 0 2476 2147"/>
                            <a:gd name="T23" fmla="*/ 2476 h 396"/>
                            <a:gd name="T24" fmla="+- 0 2881 1677"/>
                            <a:gd name="T25" fmla="*/ T24 w 1876"/>
                            <a:gd name="T26" fmla="+- 0 2476 2147"/>
                            <a:gd name="T27" fmla="*/ 2476 h 396"/>
                            <a:gd name="T28" fmla="+- 0 2888 1677"/>
                            <a:gd name="T29" fmla="*/ T28 w 1876"/>
                            <a:gd name="T30" fmla="+- 0 2460 2147"/>
                            <a:gd name="T31" fmla="*/ 2460 h 396"/>
                            <a:gd name="T32" fmla="+- 0 2894 1677"/>
                            <a:gd name="T33" fmla="*/ T32 w 1876"/>
                            <a:gd name="T34" fmla="+- 0 2439 2147"/>
                            <a:gd name="T35" fmla="*/ 2439 h 396"/>
                            <a:gd name="T36" fmla="+- 0 2897 1677"/>
                            <a:gd name="T37" fmla="*/ T36 w 1876"/>
                            <a:gd name="T38" fmla="+- 0 2416 2147"/>
                            <a:gd name="T39" fmla="*/ 2416 h 396"/>
                            <a:gd name="T40" fmla="+- 0 2897 1677"/>
                            <a:gd name="T41" fmla="*/ T40 w 1876"/>
                            <a:gd name="T42" fmla="+- 0 2324 2147"/>
                            <a:gd name="T43" fmla="*/ 2324 h 396"/>
                            <a:gd name="T44" fmla="+- 0 2771 1677"/>
                            <a:gd name="T45" fmla="*/ T44 w 1876"/>
                            <a:gd name="T46" fmla="+- 0 2324 2147"/>
                            <a:gd name="T47" fmla="*/ 2324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76" h="396">
                              <a:moveTo>
                                <a:pt x="1094" y="177"/>
                              </a:moveTo>
                              <a:lnTo>
                                <a:pt x="1094" y="244"/>
                              </a:lnTo>
                              <a:lnTo>
                                <a:pt x="1151" y="244"/>
                              </a:lnTo>
                              <a:lnTo>
                                <a:pt x="1153" y="268"/>
                              </a:lnTo>
                              <a:lnTo>
                                <a:pt x="1120" y="322"/>
                              </a:lnTo>
                              <a:lnTo>
                                <a:pt x="1088" y="329"/>
                              </a:lnTo>
                              <a:lnTo>
                                <a:pt x="1204" y="329"/>
                              </a:lnTo>
                              <a:lnTo>
                                <a:pt x="1211" y="313"/>
                              </a:lnTo>
                              <a:lnTo>
                                <a:pt x="1217" y="292"/>
                              </a:lnTo>
                              <a:lnTo>
                                <a:pt x="1220" y="269"/>
                              </a:lnTo>
                              <a:lnTo>
                                <a:pt x="1220" y="177"/>
                              </a:lnTo>
                              <a:lnTo>
                                <a:pt x="1094" y="177"/>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22"/>
                      <wps:cNvSpPr>
                        <a:spLocks/>
                      </wps:cNvSpPr>
                      <wps:spPr bwMode="auto">
                        <a:xfrm>
                          <a:off x="1677" y="2147"/>
                          <a:ext cx="1876" cy="396"/>
                        </a:xfrm>
                        <a:custGeom>
                          <a:avLst/>
                          <a:gdLst>
                            <a:gd name="T0" fmla="+- 0 2881 1677"/>
                            <a:gd name="T1" fmla="*/ T0 w 1876"/>
                            <a:gd name="T2" fmla="+- 0 2214 2147"/>
                            <a:gd name="T3" fmla="*/ 2214 h 396"/>
                            <a:gd name="T4" fmla="+- 0 2769 1677"/>
                            <a:gd name="T5" fmla="*/ T4 w 1876"/>
                            <a:gd name="T6" fmla="+- 0 2214 2147"/>
                            <a:gd name="T7" fmla="*/ 2214 h 396"/>
                            <a:gd name="T8" fmla="+- 0 2791 1677"/>
                            <a:gd name="T9" fmla="*/ T8 w 1876"/>
                            <a:gd name="T10" fmla="+- 0 2218 2147"/>
                            <a:gd name="T11" fmla="*/ 2218 h 396"/>
                            <a:gd name="T12" fmla="+- 0 2809 1677"/>
                            <a:gd name="T13" fmla="*/ T12 w 1876"/>
                            <a:gd name="T14" fmla="+- 0 2230 2147"/>
                            <a:gd name="T15" fmla="*/ 2230 h 396"/>
                            <a:gd name="T16" fmla="+- 0 2823 1677"/>
                            <a:gd name="T17" fmla="*/ T16 w 1876"/>
                            <a:gd name="T18" fmla="+- 0 2247 2147"/>
                            <a:gd name="T19" fmla="*/ 2247 h 396"/>
                            <a:gd name="T20" fmla="+- 0 2829 1677"/>
                            <a:gd name="T21" fmla="*/ T20 w 1876"/>
                            <a:gd name="T22" fmla="+- 0 2268 2147"/>
                            <a:gd name="T23" fmla="*/ 2268 h 396"/>
                            <a:gd name="T24" fmla="+- 0 2896 1677"/>
                            <a:gd name="T25" fmla="*/ T24 w 1876"/>
                            <a:gd name="T26" fmla="+- 0 2275 2147"/>
                            <a:gd name="T27" fmla="*/ 2275 h 396"/>
                            <a:gd name="T28" fmla="+- 0 2894 1677"/>
                            <a:gd name="T29" fmla="*/ T28 w 1876"/>
                            <a:gd name="T30" fmla="+- 0 2252 2147"/>
                            <a:gd name="T31" fmla="*/ 2252 h 396"/>
                            <a:gd name="T32" fmla="+- 0 2889 1677"/>
                            <a:gd name="T33" fmla="*/ T32 w 1876"/>
                            <a:gd name="T34" fmla="+- 0 2230 2147"/>
                            <a:gd name="T35" fmla="*/ 2230 h 396"/>
                            <a:gd name="T36" fmla="+- 0 2881 1677"/>
                            <a:gd name="T37" fmla="*/ T36 w 1876"/>
                            <a:gd name="T38" fmla="+- 0 2214 2147"/>
                            <a:gd name="T39" fmla="*/ 2214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876" h="396">
                              <a:moveTo>
                                <a:pt x="1204" y="67"/>
                              </a:moveTo>
                              <a:lnTo>
                                <a:pt x="1092" y="67"/>
                              </a:lnTo>
                              <a:lnTo>
                                <a:pt x="1114" y="71"/>
                              </a:lnTo>
                              <a:lnTo>
                                <a:pt x="1132" y="83"/>
                              </a:lnTo>
                              <a:lnTo>
                                <a:pt x="1146" y="100"/>
                              </a:lnTo>
                              <a:lnTo>
                                <a:pt x="1152" y="121"/>
                              </a:lnTo>
                              <a:lnTo>
                                <a:pt x="1219" y="128"/>
                              </a:lnTo>
                              <a:lnTo>
                                <a:pt x="1217" y="105"/>
                              </a:lnTo>
                              <a:lnTo>
                                <a:pt x="1212" y="83"/>
                              </a:lnTo>
                              <a:lnTo>
                                <a:pt x="1204" y="67"/>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3"/>
                      <wps:cNvSpPr>
                        <a:spLocks/>
                      </wps:cNvSpPr>
                      <wps:spPr bwMode="auto">
                        <a:xfrm>
                          <a:off x="1677" y="2147"/>
                          <a:ext cx="1876" cy="396"/>
                        </a:xfrm>
                        <a:custGeom>
                          <a:avLst/>
                          <a:gdLst>
                            <a:gd name="T0" fmla="+- 0 1805 1677"/>
                            <a:gd name="T1" fmla="*/ T0 w 1876"/>
                            <a:gd name="T2" fmla="+- 0 2147 2147"/>
                            <a:gd name="T3" fmla="*/ 2147 h 396"/>
                            <a:gd name="T4" fmla="+- 0 1741 1677"/>
                            <a:gd name="T5" fmla="*/ T4 w 1876"/>
                            <a:gd name="T6" fmla="+- 0 2164 2147"/>
                            <a:gd name="T7" fmla="*/ 2164 h 396"/>
                            <a:gd name="T8" fmla="+- 0 1695 1677"/>
                            <a:gd name="T9" fmla="*/ T8 w 1876"/>
                            <a:gd name="T10" fmla="+- 0 2210 2147"/>
                            <a:gd name="T11" fmla="*/ 2210 h 396"/>
                            <a:gd name="T12" fmla="+- 0 1677 1677"/>
                            <a:gd name="T13" fmla="*/ T12 w 1876"/>
                            <a:gd name="T14" fmla="+- 0 2273 2147"/>
                            <a:gd name="T15" fmla="*/ 2273 h 396"/>
                            <a:gd name="T16" fmla="+- 0 1677 1677"/>
                            <a:gd name="T17" fmla="*/ T16 w 1876"/>
                            <a:gd name="T18" fmla="+- 0 2416 2147"/>
                            <a:gd name="T19" fmla="*/ 2416 h 396"/>
                            <a:gd name="T20" fmla="+- 0 1694 1677"/>
                            <a:gd name="T21" fmla="*/ T20 w 1876"/>
                            <a:gd name="T22" fmla="+- 0 2479 2147"/>
                            <a:gd name="T23" fmla="*/ 2479 h 396"/>
                            <a:gd name="T24" fmla="+- 0 1740 1677"/>
                            <a:gd name="T25" fmla="*/ T24 w 1876"/>
                            <a:gd name="T26" fmla="+- 0 2525 2147"/>
                            <a:gd name="T27" fmla="*/ 2525 h 396"/>
                            <a:gd name="T28" fmla="+- 0 1804 1677"/>
                            <a:gd name="T29" fmla="*/ T28 w 1876"/>
                            <a:gd name="T30" fmla="+- 0 2543 2147"/>
                            <a:gd name="T31" fmla="*/ 2543 h 396"/>
                            <a:gd name="T32" fmla="+- 0 1809 1677"/>
                            <a:gd name="T33" fmla="*/ T32 w 1876"/>
                            <a:gd name="T34" fmla="+- 0 2543 2147"/>
                            <a:gd name="T35" fmla="*/ 2543 h 396"/>
                            <a:gd name="T36" fmla="+- 0 1873 1677"/>
                            <a:gd name="T37" fmla="*/ T36 w 1876"/>
                            <a:gd name="T38" fmla="+- 0 2526 2147"/>
                            <a:gd name="T39" fmla="*/ 2526 h 396"/>
                            <a:gd name="T40" fmla="+- 0 1919 1677"/>
                            <a:gd name="T41" fmla="*/ T40 w 1876"/>
                            <a:gd name="T42" fmla="+- 0 2480 2147"/>
                            <a:gd name="T43" fmla="*/ 2480 h 396"/>
                            <a:gd name="T44" fmla="+- 0 1921 1677"/>
                            <a:gd name="T45" fmla="*/ T44 w 1876"/>
                            <a:gd name="T46" fmla="+- 0 2476 2147"/>
                            <a:gd name="T47" fmla="*/ 2476 h 396"/>
                            <a:gd name="T48" fmla="+- 0 1805 1677"/>
                            <a:gd name="T49" fmla="*/ T48 w 1876"/>
                            <a:gd name="T50" fmla="+- 0 2476 2147"/>
                            <a:gd name="T51" fmla="*/ 2476 h 396"/>
                            <a:gd name="T52" fmla="+- 0 1783 1677"/>
                            <a:gd name="T53" fmla="*/ T52 w 1876"/>
                            <a:gd name="T54" fmla="+- 0 2472 2147"/>
                            <a:gd name="T55" fmla="*/ 2472 h 396"/>
                            <a:gd name="T56" fmla="+- 0 1765 1677"/>
                            <a:gd name="T57" fmla="*/ T56 w 1876"/>
                            <a:gd name="T58" fmla="+- 0 2460 2147"/>
                            <a:gd name="T59" fmla="*/ 2460 h 396"/>
                            <a:gd name="T60" fmla="+- 0 1751 1677"/>
                            <a:gd name="T61" fmla="*/ T60 w 1876"/>
                            <a:gd name="T62" fmla="+- 0 2443 2147"/>
                            <a:gd name="T63" fmla="*/ 2443 h 396"/>
                            <a:gd name="T64" fmla="+- 0 1745 1677"/>
                            <a:gd name="T65" fmla="*/ T64 w 1876"/>
                            <a:gd name="T66" fmla="+- 0 2422 2147"/>
                            <a:gd name="T67" fmla="*/ 2422 h 396"/>
                            <a:gd name="T68" fmla="+- 0 1744 1677"/>
                            <a:gd name="T69" fmla="*/ T68 w 1876"/>
                            <a:gd name="T70" fmla="+- 0 2275 2147"/>
                            <a:gd name="T71" fmla="*/ 2275 h 396"/>
                            <a:gd name="T72" fmla="+- 0 1749 1677"/>
                            <a:gd name="T73" fmla="*/ T72 w 1876"/>
                            <a:gd name="T74" fmla="+- 0 2253 2147"/>
                            <a:gd name="T75" fmla="*/ 2253 h 396"/>
                            <a:gd name="T76" fmla="+- 0 1760 1677"/>
                            <a:gd name="T77" fmla="*/ T76 w 1876"/>
                            <a:gd name="T78" fmla="+- 0 2234 2147"/>
                            <a:gd name="T79" fmla="*/ 2234 h 396"/>
                            <a:gd name="T80" fmla="+- 0 1777 1677"/>
                            <a:gd name="T81" fmla="*/ T80 w 1876"/>
                            <a:gd name="T82" fmla="+- 0 2221 2147"/>
                            <a:gd name="T83" fmla="*/ 2221 h 396"/>
                            <a:gd name="T84" fmla="+- 0 1798 1677"/>
                            <a:gd name="T85" fmla="*/ T84 w 1876"/>
                            <a:gd name="T86" fmla="+- 0 2214 2147"/>
                            <a:gd name="T87" fmla="*/ 2214 h 396"/>
                            <a:gd name="T88" fmla="+- 0 1809 1677"/>
                            <a:gd name="T89" fmla="*/ T88 w 1876"/>
                            <a:gd name="T90" fmla="+- 0 2214 2147"/>
                            <a:gd name="T91" fmla="*/ 2214 h 396"/>
                            <a:gd name="T92" fmla="+- 0 1921 1677"/>
                            <a:gd name="T93" fmla="*/ T92 w 1876"/>
                            <a:gd name="T94" fmla="+- 0 2214 2147"/>
                            <a:gd name="T95" fmla="*/ 2214 h 396"/>
                            <a:gd name="T96" fmla="+- 0 1920 1677"/>
                            <a:gd name="T97" fmla="*/ T96 w 1876"/>
                            <a:gd name="T98" fmla="+- 0 2211 2147"/>
                            <a:gd name="T99" fmla="*/ 2211 h 396"/>
                            <a:gd name="T100" fmla="+- 0 1874 1677"/>
                            <a:gd name="T101" fmla="*/ T100 w 1876"/>
                            <a:gd name="T102" fmla="+- 0 2165 2147"/>
                            <a:gd name="T103" fmla="*/ 2165 h 396"/>
                            <a:gd name="T104" fmla="+- 0 1810 1677"/>
                            <a:gd name="T105" fmla="*/ T104 w 1876"/>
                            <a:gd name="T106" fmla="+- 0 2147 2147"/>
                            <a:gd name="T107" fmla="*/ 2147 h 396"/>
                            <a:gd name="T108" fmla="+- 0 1805 1677"/>
                            <a:gd name="T109" fmla="*/ T108 w 1876"/>
                            <a:gd name="T110" fmla="+- 0 2147 2147"/>
                            <a:gd name="T111" fmla="*/ 2147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876" h="396">
                              <a:moveTo>
                                <a:pt x="128" y="0"/>
                              </a:moveTo>
                              <a:lnTo>
                                <a:pt x="64" y="17"/>
                              </a:lnTo>
                              <a:lnTo>
                                <a:pt x="18" y="63"/>
                              </a:lnTo>
                              <a:lnTo>
                                <a:pt x="0" y="126"/>
                              </a:lnTo>
                              <a:lnTo>
                                <a:pt x="0" y="269"/>
                              </a:lnTo>
                              <a:lnTo>
                                <a:pt x="17" y="332"/>
                              </a:lnTo>
                              <a:lnTo>
                                <a:pt x="63" y="378"/>
                              </a:lnTo>
                              <a:lnTo>
                                <a:pt x="127" y="396"/>
                              </a:lnTo>
                              <a:lnTo>
                                <a:pt x="132" y="396"/>
                              </a:lnTo>
                              <a:lnTo>
                                <a:pt x="196" y="379"/>
                              </a:lnTo>
                              <a:lnTo>
                                <a:pt x="242" y="333"/>
                              </a:lnTo>
                              <a:lnTo>
                                <a:pt x="244" y="329"/>
                              </a:lnTo>
                              <a:lnTo>
                                <a:pt x="128" y="329"/>
                              </a:lnTo>
                              <a:lnTo>
                                <a:pt x="106" y="325"/>
                              </a:lnTo>
                              <a:lnTo>
                                <a:pt x="88" y="313"/>
                              </a:lnTo>
                              <a:lnTo>
                                <a:pt x="74" y="296"/>
                              </a:lnTo>
                              <a:lnTo>
                                <a:pt x="68" y="275"/>
                              </a:lnTo>
                              <a:lnTo>
                                <a:pt x="67" y="128"/>
                              </a:lnTo>
                              <a:lnTo>
                                <a:pt x="72" y="106"/>
                              </a:lnTo>
                              <a:lnTo>
                                <a:pt x="83" y="87"/>
                              </a:lnTo>
                              <a:lnTo>
                                <a:pt x="100" y="74"/>
                              </a:lnTo>
                              <a:lnTo>
                                <a:pt x="121" y="67"/>
                              </a:lnTo>
                              <a:lnTo>
                                <a:pt x="132" y="67"/>
                              </a:lnTo>
                              <a:lnTo>
                                <a:pt x="244" y="67"/>
                              </a:lnTo>
                              <a:lnTo>
                                <a:pt x="243" y="64"/>
                              </a:lnTo>
                              <a:lnTo>
                                <a:pt x="197" y="18"/>
                              </a:lnTo>
                              <a:lnTo>
                                <a:pt x="133" y="0"/>
                              </a:lnTo>
                              <a:lnTo>
                                <a:pt x="128" y="0"/>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24"/>
                      <wps:cNvSpPr>
                        <a:spLocks/>
                      </wps:cNvSpPr>
                      <wps:spPr bwMode="auto">
                        <a:xfrm>
                          <a:off x="1677" y="2147"/>
                          <a:ext cx="1876" cy="396"/>
                        </a:xfrm>
                        <a:custGeom>
                          <a:avLst/>
                          <a:gdLst>
                            <a:gd name="T0" fmla="+- 0 1921 1677"/>
                            <a:gd name="T1" fmla="*/ T0 w 1876"/>
                            <a:gd name="T2" fmla="+- 0 2214 2147"/>
                            <a:gd name="T3" fmla="*/ 2214 h 396"/>
                            <a:gd name="T4" fmla="+- 0 1809 1677"/>
                            <a:gd name="T5" fmla="*/ T4 w 1876"/>
                            <a:gd name="T6" fmla="+- 0 2214 2147"/>
                            <a:gd name="T7" fmla="*/ 2214 h 396"/>
                            <a:gd name="T8" fmla="+- 0 1831 1677"/>
                            <a:gd name="T9" fmla="*/ T8 w 1876"/>
                            <a:gd name="T10" fmla="+- 0 2218 2147"/>
                            <a:gd name="T11" fmla="*/ 2218 h 396"/>
                            <a:gd name="T12" fmla="+- 0 1850 1677"/>
                            <a:gd name="T13" fmla="*/ T12 w 1876"/>
                            <a:gd name="T14" fmla="+- 0 2230 2147"/>
                            <a:gd name="T15" fmla="*/ 2230 h 396"/>
                            <a:gd name="T16" fmla="+- 0 1863 1677"/>
                            <a:gd name="T17" fmla="*/ T16 w 1876"/>
                            <a:gd name="T18" fmla="+- 0 2247 2147"/>
                            <a:gd name="T19" fmla="*/ 2247 h 396"/>
                            <a:gd name="T20" fmla="+- 0 1870 1677"/>
                            <a:gd name="T21" fmla="*/ T20 w 1876"/>
                            <a:gd name="T22" fmla="+- 0 2268 2147"/>
                            <a:gd name="T23" fmla="*/ 2268 h 396"/>
                            <a:gd name="T24" fmla="+- 0 1870 1677"/>
                            <a:gd name="T25" fmla="*/ T24 w 1876"/>
                            <a:gd name="T26" fmla="+- 0 2416 2147"/>
                            <a:gd name="T27" fmla="*/ 2416 h 396"/>
                            <a:gd name="T28" fmla="+- 0 1866 1677"/>
                            <a:gd name="T29" fmla="*/ T28 w 1876"/>
                            <a:gd name="T30" fmla="+- 0 2437 2147"/>
                            <a:gd name="T31" fmla="*/ 2437 h 396"/>
                            <a:gd name="T32" fmla="+- 0 1854 1677"/>
                            <a:gd name="T33" fmla="*/ T32 w 1876"/>
                            <a:gd name="T34" fmla="+- 0 2456 2147"/>
                            <a:gd name="T35" fmla="*/ 2456 h 396"/>
                            <a:gd name="T36" fmla="+- 0 1837 1677"/>
                            <a:gd name="T37" fmla="*/ T36 w 1876"/>
                            <a:gd name="T38" fmla="+- 0 2469 2147"/>
                            <a:gd name="T39" fmla="*/ 2469 h 396"/>
                            <a:gd name="T40" fmla="+- 0 1816 1677"/>
                            <a:gd name="T41" fmla="*/ T40 w 1876"/>
                            <a:gd name="T42" fmla="+- 0 2476 2147"/>
                            <a:gd name="T43" fmla="*/ 2476 h 396"/>
                            <a:gd name="T44" fmla="+- 0 1805 1677"/>
                            <a:gd name="T45" fmla="*/ T44 w 1876"/>
                            <a:gd name="T46" fmla="+- 0 2476 2147"/>
                            <a:gd name="T47" fmla="*/ 2476 h 396"/>
                            <a:gd name="T48" fmla="+- 0 1921 1677"/>
                            <a:gd name="T49" fmla="*/ T48 w 1876"/>
                            <a:gd name="T50" fmla="+- 0 2476 2147"/>
                            <a:gd name="T51" fmla="*/ 2476 h 396"/>
                            <a:gd name="T52" fmla="+- 0 1929 1677"/>
                            <a:gd name="T53" fmla="*/ T52 w 1876"/>
                            <a:gd name="T54" fmla="+- 0 2460 2147"/>
                            <a:gd name="T55" fmla="*/ 2460 h 396"/>
                            <a:gd name="T56" fmla="+- 0 1935 1677"/>
                            <a:gd name="T57" fmla="*/ T56 w 1876"/>
                            <a:gd name="T58" fmla="+- 0 2439 2147"/>
                            <a:gd name="T59" fmla="*/ 2439 h 396"/>
                            <a:gd name="T60" fmla="+- 0 1937 1677"/>
                            <a:gd name="T61" fmla="*/ T60 w 1876"/>
                            <a:gd name="T62" fmla="+- 0 2416 2147"/>
                            <a:gd name="T63" fmla="*/ 2416 h 396"/>
                            <a:gd name="T64" fmla="+- 0 1937 1677"/>
                            <a:gd name="T65" fmla="*/ T64 w 1876"/>
                            <a:gd name="T66" fmla="+- 0 2273 2147"/>
                            <a:gd name="T67" fmla="*/ 2273 h 396"/>
                            <a:gd name="T68" fmla="+- 0 1935 1677"/>
                            <a:gd name="T69" fmla="*/ T68 w 1876"/>
                            <a:gd name="T70" fmla="+- 0 2252 2147"/>
                            <a:gd name="T71" fmla="*/ 2252 h 396"/>
                            <a:gd name="T72" fmla="+- 0 1929 1677"/>
                            <a:gd name="T73" fmla="*/ T72 w 1876"/>
                            <a:gd name="T74" fmla="+- 0 2230 2147"/>
                            <a:gd name="T75" fmla="*/ 2230 h 396"/>
                            <a:gd name="T76" fmla="+- 0 1921 1677"/>
                            <a:gd name="T77" fmla="*/ T76 w 1876"/>
                            <a:gd name="T78" fmla="+- 0 2214 2147"/>
                            <a:gd name="T79" fmla="*/ 2214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876" h="396">
                              <a:moveTo>
                                <a:pt x="244" y="67"/>
                              </a:moveTo>
                              <a:lnTo>
                                <a:pt x="132" y="67"/>
                              </a:lnTo>
                              <a:lnTo>
                                <a:pt x="154" y="71"/>
                              </a:lnTo>
                              <a:lnTo>
                                <a:pt x="173" y="83"/>
                              </a:lnTo>
                              <a:lnTo>
                                <a:pt x="186" y="100"/>
                              </a:lnTo>
                              <a:lnTo>
                                <a:pt x="193" y="121"/>
                              </a:lnTo>
                              <a:lnTo>
                                <a:pt x="193" y="269"/>
                              </a:lnTo>
                              <a:lnTo>
                                <a:pt x="189" y="290"/>
                              </a:lnTo>
                              <a:lnTo>
                                <a:pt x="177" y="309"/>
                              </a:lnTo>
                              <a:lnTo>
                                <a:pt x="160" y="322"/>
                              </a:lnTo>
                              <a:lnTo>
                                <a:pt x="139" y="329"/>
                              </a:lnTo>
                              <a:lnTo>
                                <a:pt x="128" y="329"/>
                              </a:lnTo>
                              <a:lnTo>
                                <a:pt x="244" y="329"/>
                              </a:lnTo>
                              <a:lnTo>
                                <a:pt x="252" y="313"/>
                              </a:lnTo>
                              <a:lnTo>
                                <a:pt x="258" y="292"/>
                              </a:lnTo>
                              <a:lnTo>
                                <a:pt x="260" y="269"/>
                              </a:lnTo>
                              <a:lnTo>
                                <a:pt x="260" y="126"/>
                              </a:lnTo>
                              <a:lnTo>
                                <a:pt x="258" y="105"/>
                              </a:lnTo>
                              <a:lnTo>
                                <a:pt x="252" y="83"/>
                              </a:lnTo>
                              <a:lnTo>
                                <a:pt x="244" y="67"/>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25"/>
                      <wps:cNvSpPr>
                        <a:spLocks/>
                      </wps:cNvSpPr>
                      <wps:spPr bwMode="auto">
                        <a:xfrm>
                          <a:off x="1677" y="2147"/>
                          <a:ext cx="1876" cy="396"/>
                        </a:xfrm>
                        <a:custGeom>
                          <a:avLst/>
                          <a:gdLst>
                            <a:gd name="T0" fmla="+- 0 2397 1677"/>
                            <a:gd name="T1" fmla="*/ T0 w 1876"/>
                            <a:gd name="T2" fmla="+- 0 2153 2147"/>
                            <a:gd name="T3" fmla="*/ 2153 h 396"/>
                            <a:gd name="T4" fmla="+- 0 2328 1677"/>
                            <a:gd name="T5" fmla="*/ T4 w 1876"/>
                            <a:gd name="T6" fmla="+- 0 2153 2147"/>
                            <a:gd name="T7" fmla="*/ 2153 h 396"/>
                            <a:gd name="T8" fmla="+- 0 2327 1677"/>
                            <a:gd name="T9" fmla="*/ T8 w 1876"/>
                            <a:gd name="T10" fmla="+- 0 2154 2147"/>
                            <a:gd name="T11" fmla="*/ 2154 h 396"/>
                            <a:gd name="T12" fmla="+- 0 2327 1677"/>
                            <a:gd name="T13" fmla="*/ T12 w 1876"/>
                            <a:gd name="T14" fmla="+- 0 2156 2147"/>
                            <a:gd name="T15" fmla="*/ 2156 h 396"/>
                            <a:gd name="T16" fmla="+- 0 2416 1677"/>
                            <a:gd name="T17" fmla="*/ T16 w 1876"/>
                            <a:gd name="T18" fmla="+- 0 2356 2147"/>
                            <a:gd name="T19" fmla="*/ 2356 h 396"/>
                            <a:gd name="T20" fmla="+- 0 2416 1677"/>
                            <a:gd name="T21" fmla="*/ T20 w 1876"/>
                            <a:gd name="T22" fmla="+- 0 2538 2147"/>
                            <a:gd name="T23" fmla="*/ 2538 h 396"/>
                            <a:gd name="T24" fmla="+- 0 2482 1677"/>
                            <a:gd name="T25" fmla="*/ T24 w 1876"/>
                            <a:gd name="T26" fmla="+- 0 2538 2147"/>
                            <a:gd name="T27" fmla="*/ 2538 h 396"/>
                            <a:gd name="T28" fmla="+- 0 2482 1677"/>
                            <a:gd name="T29" fmla="*/ T28 w 1876"/>
                            <a:gd name="T30" fmla="+- 0 2538 2147"/>
                            <a:gd name="T31" fmla="*/ 2538 h 396"/>
                            <a:gd name="T32" fmla="+- 0 2482 1677"/>
                            <a:gd name="T33" fmla="*/ T32 w 1876"/>
                            <a:gd name="T34" fmla="+- 0 2356 2147"/>
                            <a:gd name="T35" fmla="*/ 2356 h 396"/>
                            <a:gd name="T36" fmla="+- 0 2521 1677"/>
                            <a:gd name="T37" fmla="*/ T36 w 1876"/>
                            <a:gd name="T38" fmla="+- 0 2268 2147"/>
                            <a:gd name="T39" fmla="*/ 2268 h 396"/>
                            <a:gd name="T40" fmla="+- 0 2449 1677"/>
                            <a:gd name="T41" fmla="*/ T40 w 1876"/>
                            <a:gd name="T42" fmla="+- 0 2268 2147"/>
                            <a:gd name="T43" fmla="*/ 2268 h 396"/>
                            <a:gd name="T44" fmla="+- 0 2398 1677"/>
                            <a:gd name="T45" fmla="*/ T44 w 1876"/>
                            <a:gd name="T46" fmla="+- 0 2154 2147"/>
                            <a:gd name="T47" fmla="*/ 2154 h 396"/>
                            <a:gd name="T48" fmla="+- 0 2398 1677"/>
                            <a:gd name="T49" fmla="*/ T48 w 1876"/>
                            <a:gd name="T50" fmla="+- 0 2153 2147"/>
                            <a:gd name="T51" fmla="*/ 2153 h 396"/>
                            <a:gd name="T52" fmla="+- 0 2397 1677"/>
                            <a:gd name="T53" fmla="*/ T52 w 1876"/>
                            <a:gd name="T54" fmla="+- 0 2153 2147"/>
                            <a:gd name="T55" fmla="*/ 2153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876" h="396">
                              <a:moveTo>
                                <a:pt x="720" y="6"/>
                              </a:moveTo>
                              <a:lnTo>
                                <a:pt x="651" y="6"/>
                              </a:lnTo>
                              <a:lnTo>
                                <a:pt x="650" y="7"/>
                              </a:lnTo>
                              <a:lnTo>
                                <a:pt x="650" y="9"/>
                              </a:lnTo>
                              <a:lnTo>
                                <a:pt x="739" y="209"/>
                              </a:lnTo>
                              <a:lnTo>
                                <a:pt x="739" y="391"/>
                              </a:lnTo>
                              <a:lnTo>
                                <a:pt x="805" y="391"/>
                              </a:lnTo>
                              <a:lnTo>
                                <a:pt x="805" y="209"/>
                              </a:lnTo>
                              <a:lnTo>
                                <a:pt x="844" y="121"/>
                              </a:lnTo>
                              <a:lnTo>
                                <a:pt x="772" y="121"/>
                              </a:lnTo>
                              <a:lnTo>
                                <a:pt x="721" y="7"/>
                              </a:lnTo>
                              <a:lnTo>
                                <a:pt x="721" y="6"/>
                              </a:lnTo>
                              <a:lnTo>
                                <a:pt x="720" y="6"/>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26"/>
                      <wps:cNvSpPr>
                        <a:spLocks/>
                      </wps:cNvSpPr>
                      <wps:spPr bwMode="auto">
                        <a:xfrm>
                          <a:off x="1677" y="2147"/>
                          <a:ext cx="1876" cy="396"/>
                        </a:xfrm>
                        <a:custGeom>
                          <a:avLst/>
                          <a:gdLst>
                            <a:gd name="T0" fmla="+- 0 2570 1677"/>
                            <a:gd name="T1" fmla="*/ T0 w 1876"/>
                            <a:gd name="T2" fmla="+- 0 2153 2147"/>
                            <a:gd name="T3" fmla="*/ 2153 h 396"/>
                            <a:gd name="T4" fmla="+- 0 2502 1677"/>
                            <a:gd name="T5" fmla="*/ T4 w 1876"/>
                            <a:gd name="T6" fmla="+- 0 2153 2147"/>
                            <a:gd name="T7" fmla="*/ 2153 h 396"/>
                            <a:gd name="T8" fmla="+- 0 2502 1677"/>
                            <a:gd name="T9" fmla="*/ T8 w 1876"/>
                            <a:gd name="T10" fmla="+- 0 2153 2147"/>
                            <a:gd name="T11" fmla="*/ 2153 h 396"/>
                            <a:gd name="T12" fmla="+- 0 2501 1677"/>
                            <a:gd name="T13" fmla="*/ T12 w 1876"/>
                            <a:gd name="T14" fmla="+- 0 2154 2147"/>
                            <a:gd name="T15" fmla="*/ 2154 h 396"/>
                            <a:gd name="T16" fmla="+- 0 2449 1677"/>
                            <a:gd name="T17" fmla="*/ T16 w 1876"/>
                            <a:gd name="T18" fmla="+- 0 2268 2147"/>
                            <a:gd name="T19" fmla="*/ 2268 h 396"/>
                            <a:gd name="T20" fmla="+- 0 2521 1677"/>
                            <a:gd name="T21" fmla="*/ T20 w 1876"/>
                            <a:gd name="T22" fmla="+- 0 2268 2147"/>
                            <a:gd name="T23" fmla="*/ 2268 h 396"/>
                            <a:gd name="T24" fmla="+- 0 2571 1677"/>
                            <a:gd name="T25" fmla="*/ T24 w 1876"/>
                            <a:gd name="T26" fmla="+- 0 2155 2147"/>
                            <a:gd name="T27" fmla="*/ 2155 h 396"/>
                            <a:gd name="T28" fmla="+- 0 2571 1677"/>
                            <a:gd name="T29" fmla="*/ T28 w 1876"/>
                            <a:gd name="T30" fmla="+- 0 2154 2147"/>
                            <a:gd name="T31" fmla="*/ 2154 h 396"/>
                            <a:gd name="T32" fmla="+- 0 2571 1677"/>
                            <a:gd name="T33" fmla="*/ T32 w 1876"/>
                            <a:gd name="T34" fmla="+- 0 2154 2147"/>
                            <a:gd name="T35" fmla="*/ 2154 h 396"/>
                            <a:gd name="T36" fmla="+- 0 2571 1677"/>
                            <a:gd name="T37" fmla="*/ T36 w 1876"/>
                            <a:gd name="T38" fmla="+- 0 2153 2147"/>
                            <a:gd name="T39" fmla="*/ 2153 h 396"/>
                            <a:gd name="T40" fmla="+- 0 2570 1677"/>
                            <a:gd name="T41" fmla="*/ T40 w 1876"/>
                            <a:gd name="T42" fmla="+- 0 2153 2147"/>
                            <a:gd name="T43" fmla="*/ 2153 h 396"/>
                            <a:gd name="T44" fmla="+- 0 2570 1677"/>
                            <a:gd name="T45" fmla="*/ T44 w 1876"/>
                            <a:gd name="T46" fmla="+- 0 2153 2147"/>
                            <a:gd name="T47" fmla="*/ 2153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76" h="396">
                              <a:moveTo>
                                <a:pt x="893" y="6"/>
                              </a:moveTo>
                              <a:lnTo>
                                <a:pt x="825" y="6"/>
                              </a:lnTo>
                              <a:lnTo>
                                <a:pt x="824" y="7"/>
                              </a:lnTo>
                              <a:lnTo>
                                <a:pt x="772" y="121"/>
                              </a:lnTo>
                              <a:lnTo>
                                <a:pt x="844" y="121"/>
                              </a:lnTo>
                              <a:lnTo>
                                <a:pt x="894" y="8"/>
                              </a:lnTo>
                              <a:lnTo>
                                <a:pt x="894" y="7"/>
                              </a:lnTo>
                              <a:lnTo>
                                <a:pt x="894" y="6"/>
                              </a:lnTo>
                              <a:lnTo>
                                <a:pt x="893" y="6"/>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27"/>
                      <wps:cNvSpPr>
                        <a:spLocks/>
                      </wps:cNvSpPr>
                      <wps:spPr bwMode="auto">
                        <a:xfrm>
                          <a:off x="1677" y="2147"/>
                          <a:ext cx="1876" cy="396"/>
                        </a:xfrm>
                        <a:custGeom>
                          <a:avLst/>
                          <a:gdLst>
                            <a:gd name="T0" fmla="+- 0 3206 1677"/>
                            <a:gd name="T1" fmla="*/ T0 w 1876"/>
                            <a:gd name="T2" fmla="+- 0 2153 2147"/>
                            <a:gd name="T3" fmla="*/ 2153 h 396"/>
                            <a:gd name="T4" fmla="+- 0 3002 1677"/>
                            <a:gd name="T5" fmla="*/ T4 w 1876"/>
                            <a:gd name="T6" fmla="+- 0 2153 2147"/>
                            <a:gd name="T7" fmla="*/ 2153 h 396"/>
                            <a:gd name="T8" fmla="+- 0 3002 1677"/>
                            <a:gd name="T9" fmla="*/ T8 w 1876"/>
                            <a:gd name="T10" fmla="+- 0 2538 2147"/>
                            <a:gd name="T11" fmla="*/ 2538 h 396"/>
                            <a:gd name="T12" fmla="+- 0 3206 1677"/>
                            <a:gd name="T13" fmla="*/ T12 w 1876"/>
                            <a:gd name="T14" fmla="+- 0 2538 2147"/>
                            <a:gd name="T15" fmla="*/ 2538 h 396"/>
                            <a:gd name="T16" fmla="+- 0 3207 1677"/>
                            <a:gd name="T17" fmla="*/ T16 w 1876"/>
                            <a:gd name="T18" fmla="+- 0 2538 2147"/>
                            <a:gd name="T19" fmla="*/ 2538 h 396"/>
                            <a:gd name="T20" fmla="+- 0 3207 1677"/>
                            <a:gd name="T21" fmla="*/ T20 w 1876"/>
                            <a:gd name="T22" fmla="+- 0 2473 2147"/>
                            <a:gd name="T23" fmla="*/ 2473 h 396"/>
                            <a:gd name="T24" fmla="+- 0 3206 1677"/>
                            <a:gd name="T25" fmla="*/ T24 w 1876"/>
                            <a:gd name="T26" fmla="+- 0 2472 2147"/>
                            <a:gd name="T27" fmla="*/ 2472 h 396"/>
                            <a:gd name="T28" fmla="+- 0 3073 1677"/>
                            <a:gd name="T29" fmla="*/ T28 w 1876"/>
                            <a:gd name="T30" fmla="+- 0 2472 2147"/>
                            <a:gd name="T31" fmla="*/ 2472 h 396"/>
                            <a:gd name="T32" fmla="+- 0 3073 1677"/>
                            <a:gd name="T33" fmla="*/ T32 w 1876"/>
                            <a:gd name="T34" fmla="+- 0 2377 2147"/>
                            <a:gd name="T35" fmla="*/ 2377 h 396"/>
                            <a:gd name="T36" fmla="+- 0 3184 1677"/>
                            <a:gd name="T37" fmla="*/ T36 w 1876"/>
                            <a:gd name="T38" fmla="+- 0 2376 2147"/>
                            <a:gd name="T39" fmla="*/ 2376 h 396"/>
                            <a:gd name="T40" fmla="+- 0 3184 1677"/>
                            <a:gd name="T41" fmla="*/ T40 w 1876"/>
                            <a:gd name="T42" fmla="+- 0 2309 2147"/>
                            <a:gd name="T43" fmla="*/ 2309 h 396"/>
                            <a:gd name="T44" fmla="+- 0 3073 1677"/>
                            <a:gd name="T45" fmla="*/ T44 w 1876"/>
                            <a:gd name="T46" fmla="+- 0 2309 2147"/>
                            <a:gd name="T47" fmla="*/ 2309 h 396"/>
                            <a:gd name="T48" fmla="+- 0 3073 1677"/>
                            <a:gd name="T49" fmla="*/ T48 w 1876"/>
                            <a:gd name="T50" fmla="+- 0 2220 2147"/>
                            <a:gd name="T51" fmla="*/ 2220 h 396"/>
                            <a:gd name="T52" fmla="+- 0 3206 1677"/>
                            <a:gd name="T53" fmla="*/ T52 w 1876"/>
                            <a:gd name="T54" fmla="+- 0 2219 2147"/>
                            <a:gd name="T55" fmla="*/ 2219 h 396"/>
                            <a:gd name="T56" fmla="+- 0 3207 1677"/>
                            <a:gd name="T57" fmla="*/ T56 w 1876"/>
                            <a:gd name="T58" fmla="+- 0 2219 2147"/>
                            <a:gd name="T59" fmla="*/ 2219 h 396"/>
                            <a:gd name="T60" fmla="+- 0 3207 1677"/>
                            <a:gd name="T61" fmla="*/ T60 w 1876"/>
                            <a:gd name="T62" fmla="+- 0 2154 2147"/>
                            <a:gd name="T63" fmla="*/ 2154 h 396"/>
                            <a:gd name="T64" fmla="+- 0 3206 1677"/>
                            <a:gd name="T65" fmla="*/ T64 w 1876"/>
                            <a:gd name="T66" fmla="+- 0 2153 2147"/>
                            <a:gd name="T67" fmla="*/ 2153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876" h="396">
                              <a:moveTo>
                                <a:pt x="1529" y="6"/>
                              </a:moveTo>
                              <a:lnTo>
                                <a:pt x="1325" y="6"/>
                              </a:lnTo>
                              <a:lnTo>
                                <a:pt x="1325" y="391"/>
                              </a:lnTo>
                              <a:lnTo>
                                <a:pt x="1529" y="391"/>
                              </a:lnTo>
                              <a:lnTo>
                                <a:pt x="1530" y="391"/>
                              </a:lnTo>
                              <a:lnTo>
                                <a:pt x="1530" y="326"/>
                              </a:lnTo>
                              <a:lnTo>
                                <a:pt x="1529" y="325"/>
                              </a:lnTo>
                              <a:lnTo>
                                <a:pt x="1396" y="325"/>
                              </a:lnTo>
                              <a:lnTo>
                                <a:pt x="1396" y="230"/>
                              </a:lnTo>
                              <a:lnTo>
                                <a:pt x="1507" y="229"/>
                              </a:lnTo>
                              <a:lnTo>
                                <a:pt x="1507" y="162"/>
                              </a:lnTo>
                              <a:lnTo>
                                <a:pt x="1396" y="162"/>
                              </a:lnTo>
                              <a:lnTo>
                                <a:pt x="1396" y="73"/>
                              </a:lnTo>
                              <a:lnTo>
                                <a:pt x="1529" y="72"/>
                              </a:lnTo>
                              <a:lnTo>
                                <a:pt x="1530" y="72"/>
                              </a:lnTo>
                              <a:lnTo>
                                <a:pt x="1530" y="7"/>
                              </a:lnTo>
                              <a:lnTo>
                                <a:pt x="1529" y="6"/>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28"/>
                      <wps:cNvSpPr>
                        <a:spLocks/>
                      </wps:cNvSpPr>
                      <wps:spPr bwMode="auto">
                        <a:xfrm>
                          <a:off x="1677" y="2147"/>
                          <a:ext cx="1876" cy="396"/>
                        </a:xfrm>
                        <a:custGeom>
                          <a:avLst/>
                          <a:gdLst>
                            <a:gd name="T0" fmla="+- 0 3373 1677"/>
                            <a:gd name="T1" fmla="*/ T0 w 1876"/>
                            <a:gd name="T2" fmla="+- 0 2153 2147"/>
                            <a:gd name="T3" fmla="*/ 2153 h 396"/>
                            <a:gd name="T4" fmla="+- 0 3313 1677"/>
                            <a:gd name="T5" fmla="*/ T4 w 1876"/>
                            <a:gd name="T6" fmla="+- 0 2153 2147"/>
                            <a:gd name="T7" fmla="*/ 2153 h 396"/>
                            <a:gd name="T8" fmla="+- 0 3312 1677"/>
                            <a:gd name="T9" fmla="*/ T8 w 1876"/>
                            <a:gd name="T10" fmla="+- 0 2154 2147"/>
                            <a:gd name="T11" fmla="*/ 2154 h 396"/>
                            <a:gd name="T12" fmla="+- 0 3312 1677"/>
                            <a:gd name="T13" fmla="*/ T12 w 1876"/>
                            <a:gd name="T14" fmla="+- 0 2538 2147"/>
                            <a:gd name="T15" fmla="*/ 2538 h 396"/>
                            <a:gd name="T16" fmla="+- 0 3313 1677"/>
                            <a:gd name="T17" fmla="*/ T16 w 1876"/>
                            <a:gd name="T18" fmla="+- 0 2539 2147"/>
                            <a:gd name="T19" fmla="*/ 2539 h 396"/>
                            <a:gd name="T20" fmla="+- 0 3382 1677"/>
                            <a:gd name="T21" fmla="*/ T20 w 1876"/>
                            <a:gd name="T22" fmla="+- 0 2539 2147"/>
                            <a:gd name="T23" fmla="*/ 2539 h 396"/>
                            <a:gd name="T24" fmla="+- 0 3383 1677"/>
                            <a:gd name="T25" fmla="*/ T24 w 1876"/>
                            <a:gd name="T26" fmla="+- 0 2538 2147"/>
                            <a:gd name="T27" fmla="*/ 2538 h 396"/>
                            <a:gd name="T28" fmla="+- 0 3383 1677"/>
                            <a:gd name="T29" fmla="*/ T28 w 1876"/>
                            <a:gd name="T30" fmla="+- 0 2315 2147"/>
                            <a:gd name="T31" fmla="*/ 2315 h 396"/>
                            <a:gd name="T32" fmla="+- 0 3453 1677"/>
                            <a:gd name="T33" fmla="*/ T32 w 1876"/>
                            <a:gd name="T34" fmla="+- 0 2315 2147"/>
                            <a:gd name="T35" fmla="*/ 2315 h 396"/>
                            <a:gd name="T36" fmla="+- 0 3374 1677"/>
                            <a:gd name="T37" fmla="*/ T36 w 1876"/>
                            <a:gd name="T38" fmla="+- 0 2154 2147"/>
                            <a:gd name="T39" fmla="*/ 2154 h 396"/>
                            <a:gd name="T40" fmla="+- 0 3374 1677"/>
                            <a:gd name="T41" fmla="*/ T40 w 1876"/>
                            <a:gd name="T42" fmla="+- 0 2153 2147"/>
                            <a:gd name="T43" fmla="*/ 2153 h 396"/>
                            <a:gd name="T44" fmla="+- 0 3373 1677"/>
                            <a:gd name="T45" fmla="*/ T44 w 1876"/>
                            <a:gd name="T46" fmla="+- 0 2153 2147"/>
                            <a:gd name="T47" fmla="*/ 2153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76" h="396">
                              <a:moveTo>
                                <a:pt x="1696" y="6"/>
                              </a:moveTo>
                              <a:lnTo>
                                <a:pt x="1636" y="6"/>
                              </a:lnTo>
                              <a:lnTo>
                                <a:pt x="1635" y="7"/>
                              </a:lnTo>
                              <a:lnTo>
                                <a:pt x="1635" y="391"/>
                              </a:lnTo>
                              <a:lnTo>
                                <a:pt x="1636" y="392"/>
                              </a:lnTo>
                              <a:lnTo>
                                <a:pt x="1705" y="392"/>
                              </a:lnTo>
                              <a:lnTo>
                                <a:pt x="1706" y="391"/>
                              </a:lnTo>
                              <a:lnTo>
                                <a:pt x="1706" y="168"/>
                              </a:lnTo>
                              <a:lnTo>
                                <a:pt x="1776" y="168"/>
                              </a:lnTo>
                              <a:lnTo>
                                <a:pt x="1697" y="7"/>
                              </a:lnTo>
                              <a:lnTo>
                                <a:pt x="1697" y="6"/>
                              </a:lnTo>
                              <a:lnTo>
                                <a:pt x="1696" y="6"/>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29"/>
                      <wps:cNvSpPr>
                        <a:spLocks/>
                      </wps:cNvSpPr>
                      <wps:spPr bwMode="auto">
                        <a:xfrm>
                          <a:off x="1677" y="2147"/>
                          <a:ext cx="1876" cy="396"/>
                        </a:xfrm>
                        <a:custGeom>
                          <a:avLst/>
                          <a:gdLst>
                            <a:gd name="T0" fmla="+- 0 3453 1677"/>
                            <a:gd name="T1" fmla="*/ T0 w 1876"/>
                            <a:gd name="T2" fmla="+- 0 2315 2147"/>
                            <a:gd name="T3" fmla="*/ 2315 h 396"/>
                            <a:gd name="T4" fmla="+- 0 3383 1677"/>
                            <a:gd name="T5" fmla="*/ T4 w 1876"/>
                            <a:gd name="T6" fmla="+- 0 2315 2147"/>
                            <a:gd name="T7" fmla="*/ 2315 h 396"/>
                            <a:gd name="T8" fmla="+- 0 3492 1677"/>
                            <a:gd name="T9" fmla="*/ T8 w 1876"/>
                            <a:gd name="T10" fmla="+- 0 2538 2147"/>
                            <a:gd name="T11" fmla="*/ 2538 h 396"/>
                            <a:gd name="T12" fmla="+- 0 3492 1677"/>
                            <a:gd name="T13" fmla="*/ T12 w 1876"/>
                            <a:gd name="T14" fmla="+- 0 2538 2147"/>
                            <a:gd name="T15" fmla="*/ 2538 h 396"/>
                            <a:gd name="T16" fmla="+- 0 3492 1677"/>
                            <a:gd name="T17" fmla="*/ T16 w 1876"/>
                            <a:gd name="T18" fmla="+- 0 2539 2147"/>
                            <a:gd name="T19" fmla="*/ 2539 h 396"/>
                            <a:gd name="T20" fmla="+- 0 3553 1677"/>
                            <a:gd name="T21" fmla="*/ T20 w 1876"/>
                            <a:gd name="T22" fmla="+- 0 2539 2147"/>
                            <a:gd name="T23" fmla="*/ 2539 h 396"/>
                            <a:gd name="T24" fmla="+- 0 3553 1677"/>
                            <a:gd name="T25" fmla="*/ T24 w 1876"/>
                            <a:gd name="T26" fmla="+- 0 2538 2147"/>
                            <a:gd name="T27" fmla="*/ 2538 h 396"/>
                            <a:gd name="T28" fmla="+- 0 3553 1677"/>
                            <a:gd name="T29" fmla="*/ T28 w 1876"/>
                            <a:gd name="T30" fmla="+- 0 2375 2147"/>
                            <a:gd name="T31" fmla="*/ 2375 h 396"/>
                            <a:gd name="T32" fmla="+- 0 3483 1677"/>
                            <a:gd name="T33" fmla="*/ T32 w 1876"/>
                            <a:gd name="T34" fmla="+- 0 2375 2147"/>
                            <a:gd name="T35" fmla="*/ 2375 h 396"/>
                            <a:gd name="T36" fmla="+- 0 3453 1677"/>
                            <a:gd name="T37" fmla="*/ T36 w 1876"/>
                            <a:gd name="T38" fmla="+- 0 2315 2147"/>
                            <a:gd name="T39" fmla="*/ 2315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876" h="396">
                              <a:moveTo>
                                <a:pt x="1776" y="168"/>
                              </a:moveTo>
                              <a:lnTo>
                                <a:pt x="1706" y="168"/>
                              </a:lnTo>
                              <a:lnTo>
                                <a:pt x="1815" y="391"/>
                              </a:lnTo>
                              <a:lnTo>
                                <a:pt x="1815" y="392"/>
                              </a:lnTo>
                              <a:lnTo>
                                <a:pt x="1876" y="392"/>
                              </a:lnTo>
                              <a:lnTo>
                                <a:pt x="1876" y="391"/>
                              </a:lnTo>
                              <a:lnTo>
                                <a:pt x="1876" y="228"/>
                              </a:lnTo>
                              <a:lnTo>
                                <a:pt x="1806" y="228"/>
                              </a:lnTo>
                              <a:lnTo>
                                <a:pt x="1776" y="168"/>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30"/>
                      <wps:cNvSpPr>
                        <a:spLocks/>
                      </wps:cNvSpPr>
                      <wps:spPr bwMode="auto">
                        <a:xfrm>
                          <a:off x="1677" y="2147"/>
                          <a:ext cx="1876" cy="396"/>
                        </a:xfrm>
                        <a:custGeom>
                          <a:avLst/>
                          <a:gdLst>
                            <a:gd name="T0" fmla="+- 0 3553 1677"/>
                            <a:gd name="T1" fmla="*/ T0 w 1876"/>
                            <a:gd name="T2" fmla="+- 0 2153 2147"/>
                            <a:gd name="T3" fmla="*/ 2153 h 396"/>
                            <a:gd name="T4" fmla="+- 0 3483 1677"/>
                            <a:gd name="T5" fmla="*/ T4 w 1876"/>
                            <a:gd name="T6" fmla="+- 0 2153 2147"/>
                            <a:gd name="T7" fmla="*/ 2153 h 396"/>
                            <a:gd name="T8" fmla="+- 0 3483 1677"/>
                            <a:gd name="T9" fmla="*/ T8 w 1876"/>
                            <a:gd name="T10" fmla="+- 0 2153 2147"/>
                            <a:gd name="T11" fmla="*/ 2153 h 396"/>
                            <a:gd name="T12" fmla="+- 0 3483 1677"/>
                            <a:gd name="T13" fmla="*/ T12 w 1876"/>
                            <a:gd name="T14" fmla="+- 0 2375 2147"/>
                            <a:gd name="T15" fmla="*/ 2375 h 396"/>
                            <a:gd name="T16" fmla="+- 0 3553 1677"/>
                            <a:gd name="T17" fmla="*/ T16 w 1876"/>
                            <a:gd name="T18" fmla="+- 0 2375 2147"/>
                            <a:gd name="T19" fmla="*/ 2375 h 396"/>
                            <a:gd name="T20" fmla="+- 0 3553 1677"/>
                            <a:gd name="T21" fmla="*/ T20 w 1876"/>
                            <a:gd name="T22" fmla="+- 0 2153 2147"/>
                            <a:gd name="T23" fmla="*/ 2153 h 396"/>
                            <a:gd name="T24" fmla="+- 0 3553 1677"/>
                            <a:gd name="T25" fmla="*/ T24 w 1876"/>
                            <a:gd name="T26" fmla="+- 0 2153 2147"/>
                            <a:gd name="T27" fmla="*/ 2153 h 396"/>
                          </a:gdLst>
                          <a:ahLst/>
                          <a:cxnLst>
                            <a:cxn ang="0">
                              <a:pos x="T1" y="T3"/>
                            </a:cxn>
                            <a:cxn ang="0">
                              <a:pos x="T5" y="T7"/>
                            </a:cxn>
                            <a:cxn ang="0">
                              <a:pos x="T9" y="T11"/>
                            </a:cxn>
                            <a:cxn ang="0">
                              <a:pos x="T13" y="T15"/>
                            </a:cxn>
                            <a:cxn ang="0">
                              <a:pos x="T17" y="T19"/>
                            </a:cxn>
                            <a:cxn ang="0">
                              <a:pos x="T21" y="T23"/>
                            </a:cxn>
                            <a:cxn ang="0">
                              <a:pos x="T25" y="T27"/>
                            </a:cxn>
                          </a:cxnLst>
                          <a:rect l="0" t="0" r="r" b="b"/>
                          <a:pathLst>
                            <a:path w="1876" h="396">
                              <a:moveTo>
                                <a:pt x="1876" y="6"/>
                              </a:moveTo>
                              <a:lnTo>
                                <a:pt x="1806" y="6"/>
                              </a:lnTo>
                              <a:lnTo>
                                <a:pt x="1806" y="228"/>
                              </a:lnTo>
                              <a:lnTo>
                                <a:pt x="1876" y="228"/>
                              </a:lnTo>
                              <a:lnTo>
                                <a:pt x="1876" y="6"/>
                              </a:lnTo>
                              <a:close/>
                            </a:path>
                          </a:pathLst>
                        </a:custGeom>
                        <a:solidFill>
                          <a:srgbClr val="3858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AE390D" id="Group 37" o:spid="_x0000_s1026" style="position:absolute;margin-left:83.9pt;margin-top:95.55pt;width:93.8pt;height:19.8pt;z-index:-251658240;mso-position-horizontal-relative:page;mso-position-vertical-relative:page" coordorigin="1677,2147" coordsize="1876,3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">
              <v:shape id="Freeform 17" o:spid="_x0000_s1027"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" path="m406,6r-71,l335,7r87,190l334,390r-1,l334,390r71,l457,275r72,l493,197r36,-79l457,118,406,6xe" fillcolor="#385887" stroked="f">
                <v:path arrowok="t" o:connecttype="custom" o:connectlocs="406,2153;335,2153;335,2153;335,2154;422,2344;334,2537;333,2537;334,2537;405,2537;405,2537;457,2422;529,2422;493,2344;529,2265;457,2265;406,2153;406,2153" o:connectangles="0,0,0,0,0,0,0,0,0,0,0,0,0,0,0,0,0"/>
              </v:shape>
              <v:shape id="Freeform 18" o:spid="_x0000_s1028"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" path="m529,275r-72,l510,390r71,l581,389,529,275xe" fillcolor="#385887" stroked="f">
                <v:path arrowok="t" o:connecttype="custom" o:connectlocs="529,2422;457,2422;510,2537;510,2537;581,2537;581,2537;581,2536;529,2422" o:connectangles="0,0,0,0,0,0,0,0"/>
              </v:shape>
              <v:shape id="Freeform 19" o:spid="_x0000_s1029"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" path="m579,6r-70,l508,6,457,118r72,l579,7r1,l579,6xe" fillcolor="#385887" stroked="f">
                <v:path arrowok="t" o:connecttype="custom" o:connectlocs="579,2153;509,2153;508,2153;457,2265;529,2265;579,2154;580,2154;579,2153" o:connectangles="0,0,0,0,0,0,0,0"/>
              </v:shape>
              <v:shape id="Freeform 20" o:spid="_x0000_s1030"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" path="m1088,r-64,17l978,63r-18,64l960,269r18,63l1023,378r64,18l1092,396r64,-17l1202,333r2,-4l1088,329r-22,-4l1048,313r-14,-17l1028,275r-1,-98l1027,127r33,-53l1092,67r112,l1202,64,1157,18,1093,r-5,xe" fillcolor="#385887" stroked="f">
                <v:path arrowok="t" o:connecttype="custom" o:connectlocs="1088,2147;1024,2164;978,2210;960,2274;960,2416;978,2479;1023,2525;1087,2543;1092,2543;1156,2526;1202,2480;1204,2476;1088,2476;1066,2472;1048,2460;1034,2443;1028,2422;1027,2324;1027,2274;1060,2221;1092,2214;1204,2214;1202,2211;1157,2165;1093,2147;1088,2147" o:connectangles="0,0,0,0,0,0,0,0,0,0,0,0,0,0,0,0,0,0,0,0,0,0,0,0,0,0"/>
              </v:shape>
              <v:shape id="Freeform 21" o:spid="_x0000_s1031"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" path="m1094,177r,67l1151,244r2,24l1120,322r-32,7l1204,329r7,-16l1217,292r3,-23l1220,177r-126,xe" fillcolor="#385887" stroked="f">
                <v:path arrowok="t" o:connecttype="custom" o:connectlocs="1094,2324;1094,2391;1151,2391;1153,2415;1120,2469;1088,2476;1204,2476;1211,2460;1217,2439;1220,2416;1220,2324;1094,2324" o:connectangles="0,0,0,0,0,0,0,0,0,0,0,0"/>
              </v:shape>
              <v:shape id="Freeform 22" o:spid="_x0000_s1032"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" path="m1204,67r-112,l1114,71r18,12l1146,100r6,21l1219,128r-2,-23l1212,83r-8,-16xe" fillcolor="#385887" stroked="f">
                <v:path arrowok="t" o:connecttype="custom" o:connectlocs="1204,2214;1092,2214;1114,2218;1132,2230;1146,2247;1152,2268;1219,2275;1217,2252;1212,2230;1204,2214" o:connectangles="0,0,0,0,0,0,0,0,0,0"/>
              </v:shape>
              <v:shape id="Freeform 23" o:spid="_x0000_s1033"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" path="m128,l64,17,18,63,,126,,269r17,63l63,378r64,18l132,396r64,-17l242,333r2,-4l128,329r-22,-4l88,313,74,296,68,275,67,128r5,-22l83,87,100,74r21,-7l132,67r112,l243,64,197,18,133,r-5,xe" fillcolor="#385887" stroked="f">
                <v:path arrowok="t" o:connecttype="custom" o:connectlocs="128,2147;64,2164;18,2210;0,2273;0,2416;17,2479;63,2525;127,2543;132,2543;196,2526;242,2480;244,2476;128,2476;106,2472;88,2460;74,2443;68,2422;67,2275;72,2253;83,2234;100,2221;121,2214;132,2214;244,2214;243,2211;197,2165;133,2147;128,2147" o:connectangles="0,0,0,0,0,0,0,0,0,0,0,0,0,0,0,0,0,0,0,0,0,0,0,0,0,0,0,0"/>
              </v:shape>
              <v:shape id="Freeform 24" o:spid="_x0000_s1034"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" path="m244,67r-112,l154,71r19,12l186,100r7,21l193,269r-4,21l177,309r-17,13l139,329r-11,l244,329r8,-16l258,292r2,-23l260,126r-2,-21l252,83,244,67xe" fillcolor="#385887" stroked="f">
                <v:path arrowok="t" o:connecttype="custom" o:connectlocs="244,2214;132,2214;154,2218;173,2230;186,2247;193,2268;193,2416;189,2437;177,2456;160,2469;139,2476;128,2476;244,2476;252,2460;258,2439;260,2416;260,2273;258,2252;252,2230;244,2214" o:connectangles="0,0,0,0,0,0,0,0,0,0,0,0,0,0,0,0,0,0,0,0"/>
              </v:shape>
              <v:shape id="Freeform 25" o:spid="_x0000_s1035"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" path="m720,6r-69,l650,7r,2l739,209r,182l805,391r,-182l844,121r-72,l721,7r,-1l720,6xe" fillcolor="#385887" stroked="f">
                <v:path arrowok="t" o:connecttype="custom" o:connectlocs="720,2153;651,2153;650,2154;650,2156;739,2356;739,2538;805,2538;805,2538;805,2356;844,2268;772,2268;721,2154;721,2153;720,2153" o:connectangles="0,0,0,0,0,0,0,0,0,0,0,0,0,0"/>
              </v:shape>
              <v:shape id="Freeform 26" o:spid="_x0000_s1036"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" path="m893,6r-68,l824,7,772,121r72,l894,8r,-1l894,6r-1,xe" fillcolor="#385887" stroked="f">
                <v:path arrowok="t" o:connecttype="custom" o:connectlocs="893,2153;825,2153;825,2153;824,2154;772,2268;844,2268;894,2155;894,2154;894,2154;894,2153;893,2153;893,2153" o:connectangles="0,0,0,0,0,0,0,0,0,0,0,0"/>
              </v:shape>
              <v:shape id="Freeform 27" o:spid="_x0000_s1037"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" path="m1529,6r-204,l1325,391r204,l1530,391r,-65l1529,325r-133,l1396,230r111,-1l1507,162r-111,l1396,73r133,-1l1530,72r,-65l1529,6xe" fillcolor="#385887" stroked="f">
                <v:path arrowok="t" o:connecttype="custom" o:connectlocs="1529,2153;1325,2153;1325,2538;1529,2538;1530,2538;1530,2473;1529,2472;1396,2472;1396,2377;1507,2376;1507,2309;1396,2309;1396,2220;1529,2219;1530,2219;1530,2154;1529,2153" o:connectangles="0,0,0,0,0,0,0,0,0,0,0,0,0,0,0,0,0"/>
              </v:shape>
              <v:shape id="Freeform 28" o:spid="_x0000_s1038"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" path="m1696,6r-60,l1635,7r,384l1636,392r69,l1706,391r,-223l1776,168,1697,7r,-1l1696,6xe" fillcolor="#385887" stroked="f">
                <v:path arrowok="t" o:connecttype="custom" o:connectlocs="1696,2153;1636,2153;1635,2154;1635,2538;1636,2539;1705,2539;1706,2538;1706,2315;1776,2315;1697,2154;1697,2153;1696,2153" o:connectangles="0,0,0,0,0,0,0,0,0,0,0,0"/>
              </v:shape>
              <v:shape id="Freeform 29" o:spid="_x0000_s1039"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" path="m1776,168r-70,l1815,391r,1l1876,392r,-1l1876,228r-70,l1776,168xe" fillcolor="#385887" stroked="f">
                <v:path arrowok="t" o:connecttype="custom" o:connectlocs="1776,2315;1706,2315;1815,2538;1815,2538;1815,2539;1876,2539;1876,2538;1876,2375;1806,2375;1776,2315" o:connectangles="0,0,0,0,0,0,0,0,0,0"/>
              </v:shape>
              <v:shape id="Freeform 30" o:spid="_x0000_s1040" style="position:absolute;left:1677;top:2147;width:1876;height:396;visibility:visible;mso-wrap-style:square;v-text-anchor:top" coordsize="1876,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" path="m1876,6r-70,l1806,228r70,l1876,6xe" fillcolor="#385887" stroked="f">
                <v:path arrowok="t" o:connecttype="custom" o:connectlocs="1876,2153;1806,2153;1806,2153;1806,2375;1876,2375;1876,2153;1876,2153" o:connectangles="0,0,0,0,0,0,0"/>
              </v:shape>
              <w10:wrap anchorx="page" anchory="page"/>
            </v:group>
          </w:pict>
        </mc:Fallback>
      </mc:AlternateContent>
    </w:r>
  </w:p>
  <w:p w14:paraId="3F3BE158" w14:textId="77777777" w:rsidR="00B82851" w:rsidRDefault="00B82851">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3C06" w14:textId="4E2D7E53" w:rsidR="00B82851" w:rsidRDefault="00B82851" w:rsidP="00FE579E">
    <w:pPr>
      <w:pStyle w:val="ac"/>
    </w:pPr>
  </w:p>
  <w:p w14:paraId="6ED47623" w14:textId="77777777" w:rsidR="00B82851" w:rsidRDefault="00B82851">
    <w:pPr>
      <w:spacing w:line="14"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4D427" w14:textId="77777777" w:rsidR="007C34A1" w:rsidRDefault="007C34A1" w:rsidP="00C37A29">
      <w:pPr>
        <w:spacing w:after="0"/>
      </w:pPr>
      <w:bookmarkStart w:id="0" w:name="_Hlk485814908"/>
      <w:bookmarkEnd w:id="0"/>
      <w:r>
        <w:separator/>
      </w:r>
    </w:p>
  </w:footnote>
  <w:footnote w:type="continuationSeparator" w:id="0">
    <w:p w14:paraId="31CB227A" w14:textId="77777777" w:rsidR="007C34A1" w:rsidRDefault="007C34A1" w:rsidP="00C37A29">
      <w:pPr>
        <w:spacing w:after="0"/>
      </w:pPr>
      <w:r>
        <w:continuationSeparator/>
      </w:r>
    </w:p>
  </w:footnote>
  <w:footnote w:type="continuationNotice" w:id="1">
    <w:p w14:paraId="033CA01D" w14:textId="77777777" w:rsidR="007C34A1" w:rsidRDefault="007C34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58A0" w14:textId="77777777" w:rsidR="00D51224" w:rsidRPr="00E9023C" w:rsidRDefault="00D51224" w:rsidP="005F0265">
    <w:pPr>
      <w:pStyle w:val="aa"/>
      <w:framePr w:w="2641" w:wrap="around" w:x="8461" w:y="3046"/>
      <w:rPr>
        <w:rFonts w:asciiTheme="minorHAnsi" w:hAnsiTheme="minorHAnsi"/>
        <w:color w:val="000000" w:themeColor="text1"/>
        <w:sz w:val="18"/>
      </w:rPr>
    </w:pPr>
    <w:r w:rsidRPr="00E9023C">
      <w:rPr>
        <w:rFonts w:asciiTheme="minorHAnsi" w:hAnsiTheme="minorHAnsi"/>
        <w:color w:val="000000" w:themeColor="text1"/>
        <w:sz w:val="18"/>
      </w:rPr>
      <w:t>Level 1, 25 Burwood Road</w:t>
    </w:r>
    <w:r w:rsidRPr="00E9023C">
      <w:rPr>
        <w:rFonts w:asciiTheme="minorHAnsi" w:hAnsiTheme="minorHAnsi"/>
        <w:color w:val="000000" w:themeColor="text1"/>
        <w:sz w:val="18"/>
      </w:rPr>
      <w:br/>
      <w:t>Hawthorn VIC 3122</w:t>
    </w:r>
  </w:p>
  <w:p w14:paraId="6EC4BB67" w14:textId="77777777" w:rsidR="00D51224" w:rsidRPr="00E9023C" w:rsidRDefault="00D51224" w:rsidP="005F0265">
    <w:pPr>
      <w:pStyle w:val="aa"/>
      <w:framePr w:w="2641" w:wrap="around" w:x="8461" w:y="3046"/>
      <w:rPr>
        <w:rFonts w:asciiTheme="minorHAnsi" w:hAnsiTheme="minorHAnsi"/>
        <w:color w:val="000000" w:themeColor="text1"/>
        <w:sz w:val="18"/>
      </w:rPr>
    </w:pPr>
    <w:r w:rsidRPr="00E9023C">
      <w:rPr>
        <w:rFonts w:asciiTheme="minorHAnsi" w:hAnsiTheme="minorHAnsi"/>
        <w:color w:val="000000" w:themeColor="text1"/>
        <w:sz w:val="18"/>
      </w:rPr>
      <w:t>P.O. Box 6087</w:t>
    </w:r>
    <w:r w:rsidRPr="00E9023C">
      <w:rPr>
        <w:rFonts w:asciiTheme="minorHAnsi" w:hAnsiTheme="minorHAnsi"/>
        <w:color w:val="000000" w:themeColor="text1"/>
        <w:sz w:val="18"/>
      </w:rPr>
      <w:br/>
      <w:t>Hawthorn West VIC 3122</w:t>
    </w:r>
  </w:p>
  <w:p w14:paraId="0C5650FD" w14:textId="7682354F" w:rsidR="00CB1BFC" w:rsidRPr="00822990" w:rsidRDefault="002D2405" w:rsidP="00837BA0">
    <w:pPr>
      <w:ind w:left="-284"/>
    </w:pPr>
    <w:bookmarkStart w:id="4" w:name="LPALogo"/>
    <w:bookmarkStart w:id="5" w:name="LumiereLogo"/>
    <w:bookmarkStart w:id="6" w:name="Page1LPA"/>
    <w:r>
      <w:rPr>
        <w:noProof/>
        <w:lang w:eastAsia="en-AU"/>
      </w:rPr>
      <w:drawing>
        <wp:anchor distT="0" distB="0" distL="114300" distR="114300" simplePos="0" relativeHeight="251658241" behindDoc="1" locked="0" layoutInCell="1" allowOverlap="1" wp14:anchorId="6ED1243B" wp14:editId="66552325">
          <wp:simplePos x="0" y="0"/>
          <wp:positionH relativeFrom="column">
            <wp:posOffset>4235450</wp:posOffset>
          </wp:positionH>
          <wp:positionV relativeFrom="paragraph">
            <wp:posOffset>558800</wp:posOffset>
          </wp:positionV>
          <wp:extent cx="1864995" cy="687070"/>
          <wp:effectExtent l="0" t="0" r="1905" b="0"/>
          <wp:wrapTight wrapText="bothSides">
            <wp:wrapPolygon edited="0">
              <wp:start x="11694" y="0"/>
              <wp:lineTo x="2868" y="0"/>
              <wp:lineTo x="2868" y="8384"/>
              <wp:lineTo x="14341" y="9582"/>
              <wp:lineTo x="0" y="12577"/>
              <wp:lineTo x="0" y="14373"/>
              <wp:lineTo x="1103" y="19165"/>
              <wp:lineTo x="883" y="20961"/>
              <wp:lineTo x="20078" y="20961"/>
              <wp:lineTo x="20298" y="19165"/>
              <wp:lineTo x="21401" y="13774"/>
              <wp:lineTo x="21401" y="10181"/>
              <wp:lineTo x="18313" y="9582"/>
              <wp:lineTo x="18754" y="3593"/>
              <wp:lineTo x="18533" y="0"/>
              <wp:lineTo x="11694" y="0"/>
            </wp:wrapPolygon>
          </wp:wrapTight>
          <wp:docPr id="87533617" name="Picture 8753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864995" cy="687070"/>
                  </a:xfrm>
                  <a:prstGeom prst="rect">
                    <a:avLst/>
                  </a:prstGeom>
                </pic:spPr>
              </pic:pic>
            </a:graphicData>
          </a:graphic>
          <wp14:sizeRelH relativeFrom="margin">
            <wp14:pctWidth>0</wp14:pctWidth>
          </wp14:sizeRelH>
          <wp14:sizeRelV relativeFrom="margin">
            <wp14:pctHeight>0</wp14:pctHeight>
          </wp14:sizeRelV>
        </wp:anchor>
      </w:drawing>
    </w:r>
    <w:bookmarkStart w:id="7" w:name="OPCLogo"/>
    <w:bookmarkEnd w:id="4"/>
    <w:r>
      <w:rPr>
        <w:noProof/>
      </w:rPr>
      <w:drawing>
        <wp:anchor distT="0" distB="0" distL="114300" distR="114300" simplePos="0" relativeHeight="251658243" behindDoc="0" locked="0" layoutInCell="1" allowOverlap="1" wp14:anchorId="7D883BD3" wp14:editId="1D5D66A7">
          <wp:simplePos x="0" y="0"/>
          <wp:positionH relativeFrom="column">
            <wp:posOffset>-363957</wp:posOffset>
          </wp:positionH>
          <wp:positionV relativeFrom="paragraph">
            <wp:posOffset>-303911</wp:posOffset>
          </wp:positionV>
          <wp:extent cx="1880006" cy="1887322"/>
          <wp:effectExtent l="0" t="0" r="0" b="0"/>
          <wp:wrapNone/>
          <wp:docPr id="1013594804" name="Picture 1013594804"/>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2">
                    <a:extLst>
                      <a:ext uri="{28A0092B-C50C-407E-A947-70E740481C1C}">
                        <a14:useLocalDpi xmlns:a14="http://schemas.microsoft.com/office/drawing/2010/main" val="0"/>
                      </a:ext>
                    </a:extLst>
                  </a:blip>
                  <a:stretch>
                    <a:fillRect/>
                  </a:stretch>
                </pic:blipFill>
                <pic:spPr>
                  <a:xfrm>
                    <a:off x="0" y="0"/>
                    <a:ext cx="1880006" cy="1887322"/>
                  </a:xfrm>
                  <a:prstGeom prst="rect">
                    <a:avLst/>
                  </a:prstGeom>
                </pic:spPr>
              </pic:pic>
            </a:graphicData>
          </a:graphic>
          <wp14:sizeRelH relativeFrom="margin">
            <wp14:pctWidth>0</wp14:pctWidth>
          </wp14:sizeRelH>
          <wp14:sizeRelV relativeFrom="margin">
            <wp14:pctHeight>0</wp14:pctHeight>
          </wp14:sizeRelV>
        </wp:anchor>
      </w:drawing>
    </w:r>
    <w:bookmarkEnd w:id="5"/>
    <w:bookmarkEnd w:id="6"/>
    <w:bookmarkEnd w:id="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2B5E1" w14:textId="77777777" w:rsidR="00003227" w:rsidRDefault="00003227" w:rsidP="00003227">
    <w:pPr>
      <w:pStyle w:val="aa"/>
      <w:framePr w:w="6532" w:wrap="around" w:x="1418"/>
      <w:ind w:left="42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6A1DE" w14:textId="77777777" w:rsidR="007B7BA3" w:rsidRDefault="007B7BA3" w:rsidP="007B7BA3">
    <w:pPr>
      <w:pStyle w:val="aa"/>
      <w:framePr w:wrap="around"/>
    </w:pPr>
  </w:p>
  <w:p w14:paraId="24CC9C8A" w14:textId="05CC7B1A" w:rsidR="007B7BA3" w:rsidRDefault="005F0265" w:rsidP="005F0265">
    <w:pPr>
      <w:ind w:left="-851"/>
    </w:pPr>
    <w:bookmarkStart w:id="35" w:name="LPALogo1"/>
    <w:r>
      <w:rPr>
        <w:noProof/>
      </w:rPr>
      <w:drawing>
        <wp:anchor distT="0" distB="0" distL="114300" distR="114300" simplePos="0" relativeHeight="251658244" behindDoc="1" locked="0" layoutInCell="1" allowOverlap="1" wp14:anchorId="39DBA839" wp14:editId="55E1B041">
          <wp:simplePos x="0" y="0"/>
          <wp:positionH relativeFrom="column">
            <wp:posOffset>4418965</wp:posOffset>
          </wp:positionH>
          <wp:positionV relativeFrom="paragraph">
            <wp:posOffset>28722</wp:posOffset>
          </wp:positionV>
          <wp:extent cx="1704975" cy="628650"/>
          <wp:effectExtent l="0" t="0" r="9525" b="0"/>
          <wp:wrapTight wrapText="bothSides">
            <wp:wrapPolygon edited="0">
              <wp:start x="11584" y="0"/>
              <wp:lineTo x="2896" y="0"/>
              <wp:lineTo x="2896" y="8509"/>
              <wp:lineTo x="0" y="12436"/>
              <wp:lineTo x="0" y="14400"/>
              <wp:lineTo x="965" y="20945"/>
              <wp:lineTo x="20273" y="20945"/>
              <wp:lineTo x="21479" y="13745"/>
              <wp:lineTo x="21479" y="11127"/>
              <wp:lineTo x="19790" y="10473"/>
              <wp:lineTo x="18825" y="0"/>
              <wp:lineTo x="11584" y="0"/>
            </wp:wrapPolygon>
          </wp:wrapTight>
          <wp:docPr id="180327540" name="Picture 18" descr="A logo with blue and grey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41010" name="Picture 18" descr="A logo with blue and grey 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704975" cy="628650"/>
                  </a:xfrm>
                  <a:prstGeom prst="rect">
                    <a:avLst/>
                  </a:prstGeom>
                </pic:spPr>
              </pic:pic>
            </a:graphicData>
          </a:graphic>
        </wp:anchor>
      </w:drawing>
    </w:r>
    <w:bookmarkStart w:id="36" w:name="OPCLogo1"/>
    <w:bookmarkEnd w:id="35"/>
    <w:r w:rsidR="005E7772">
      <w:rPr>
        <w:noProof/>
      </w:rPr>
      <w:drawing>
        <wp:inline distT="0" distB="0" distL="0" distR="0" wp14:anchorId="376D733C" wp14:editId="2E1FE3F3">
          <wp:extent cx="1990725" cy="886884"/>
          <wp:effectExtent l="0" t="0" r="0" b="0"/>
          <wp:docPr id="1497228662" name="Picture 17" descr="A blue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57777" name="Picture 17" descr="A blue and grey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2006443" cy="893886"/>
                  </a:xfrm>
                  <a:prstGeom prst="rect">
                    <a:avLst/>
                  </a:prstGeom>
                </pic:spPr>
              </pic:pic>
            </a:graphicData>
          </a:graphic>
        </wp:inline>
      </w:drawing>
    </w:r>
    <w:bookmarkStart w:id="37" w:name="HeaderLPA"/>
    <w:bookmarkEnd w:id="36"/>
    <w:bookmarkEnd w:id="37"/>
  </w:p>
  <w:p w14:paraId="6DC0B95D" w14:textId="55D83C85" w:rsidR="007B7BA3" w:rsidRPr="007B7BA3" w:rsidRDefault="007B7BA3" w:rsidP="007B7BA3">
    <w:pPr>
      <w:pStyle w:val="aa"/>
      <w:framePr w:wrap="aroun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68CA2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6C35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3A077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CCED37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3897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8A248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EEA11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584E15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A5E17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E0A1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1703D3"/>
    <w:multiLevelType w:val="hybridMultilevel"/>
    <w:tmpl w:val="DE086D96"/>
    <w:lvl w:ilvl="0" w:tplc="AA5E8DC2">
      <w:start w:val="1"/>
      <w:numFmt w:val="lowerLetter"/>
      <w:lvlText w:val="(%1)"/>
      <w:lvlJc w:val="left"/>
      <w:pPr>
        <w:ind w:left="1702" w:hanging="567"/>
      </w:pPr>
      <w:rPr>
        <w:rFonts w:ascii="Franklin Gothic Book" w:eastAsia="Franklin Gothic Book" w:hAnsi="Franklin Gothic Book" w:hint="default"/>
        <w:spacing w:val="5"/>
        <w:w w:val="100"/>
        <w:sz w:val="17"/>
        <w:szCs w:val="17"/>
      </w:rPr>
    </w:lvl>
    <w:lvl w:ilvl="1" w:tplc="C20E07EE">
      <w:start w:val="1"/>
      <w:numFmt w:val="bullet"/>
      <w:lvlText w:val="•"/>
      <w:lvlJc w:val="left"/>
      <w:pPr>
        <w:ind w:left="2474" w:hanging="567"/>
      </w:pPr>
      <w:rPr>
        <w:rFonts w:hint="default"/>
      </w:rPr>
    </w:lvl>
    <w:lvl w:ilvl="2" w:tplc="838046DA">
      <w:start w:val="1"/>
      <w:numFmt w:val="bullet"/>
      <w:lvlText w:val="•"/>
      <w:lvlJc w:val="left"/>
      <w:pPr>
        <w:ind w:left="3249" w:hanging="567"/>
      </w:pPr>
      <w:rPr>
        <w:rFonts w:hint="default"/>
      </w:rPr>
    </w:lvl>
    <w:lvl w:ilvl="3" w:tplc="99BC5952">
      <w:start w:val="1"/>
      <w:numFmt w:val="bullet"/>
      <w:lvlText w:val="•"/>
      <w:lvlJc w:val="left"/>
      <w:pPr>
        <w:ind w:left="4023" w:hanging="567"/>
      </w:pPr>
      <w:rPr>
        <w:rFonts w:hint="default"/>
      </w:rPr>
    </w:lvl>
    <w:lvl w:ilvl="4" w:tplc="F1C818C8">
      <w:start w:val="1"/>
      <w:numFmt w:val="bullet"/>
      <w:lvlText w:val="•"/>
      <w:lvlJc w:val="left"/>
      <w:pPr>
        <w:ind w:left="4798" w:hanging="567"/>
      </w:pPr>
      <w:rPr>
        <w:rFonts w:hint="default"/>
      </w:rPr>
    </w:lvl>
    <w:lvl w:ilvl="5" w:tplc="2354A61C">
      <w:start w:val="1"/>
      <w:numFmt w:val="bullet"/>
      <w:lvlText w:val="•"/>
      <w:lvlJc w:val="left"/>
      <w:pPr>
        <w:ind w:left="5573" w:hanging="567"/>
      </w:pPr>
      <w:rPr>
        <w:rFonts w:hint="default"/>
      </w:rPr>
    </w:lvl>
    <w:lvl w:ilvl="6" w:tplc="EB9A0A62">
      <w:start w:val="1"/>
      <w:numFmt w:val="bullet"/>
      <w:lvlText w:val="•"/>
      <w:lvlJc w:val="left"/>
      <w:pPr>
        <w:ind w:left="6347" w:hanging="567"/>
      </w:pPr>
      <w:rPr>
        <w:rFonts w:hint="default"/>
      </w:rPr>
    </w:lvl>
    <w:lvl w:ilvl="7" w:tplc="D6A64A42">
      <w:start w:val="1"/>
      <w:numFmt w:val="bullet"/>
      <w:lvlText w:val="•"/>
      <w:lvlJc w:val="left"/>
      <w:pPr>
        <w:ind w:left="7122" w:hanging="567"/>
      </w:pPr>
      <w:rPr>
        <w:rFonts w:hint="default"/>
      </w:rPr>
    </w:lvl>
    <w:lvl w:ilvl="8" w:tplc="37D8A31A">
      <w:start w:val="1"/>
      <w:numFmt w:val="bullet"/>
      <w:lvlText w:val="•"/>
      <w:lvlJc w:val="left"/>
      <w:pPr>
        <w:ind w:left="7897" w:hanging="567"/>
      </w:pPr>
      <w:rPr>
        <w:rFonts w:hint="default"/>
      </w:rPr>
    </w:lvl>
  </w:abstractNum>
  <w:abstractNum w:abstractNumId="11" w15:restartNumberingAfterBreak="0">
    <w:nsid w:val="1A317287"/>
    <w:multiLevelType w:val="hybridMultilevel"/>
    <w:tmpl w:val="EE8C2720"/>
    <w:lvl w:ilvl="0" w:tplc="3BAED122">
      <w:start w:val="1"/>
      <w:numFmt w:val="decimal"/>
      <w:lvlText w:val="%1."/>
      <w:lvlJc w:val="left"/>
      <w:pPr>
        <w:ind w:left="2041" w:hanging="360"/>
      </w:pPr>
      <w:rPr>
        <w:rFonts w:ascii="Franklin Gothic Book" w:eastAsia="Franklin Gothic Book" w:hAnsi="Franklin Gothic Book" w:hint="default"/>
        <w:spacing w:val="4"/>
        <w:w w:val="100"/>
        <w:sz w:val="18"/>
        <w:szCs w:val="18"/>
      </w:rPr>
    </w:lvl>
    <w:lvl w:ilvl="1" w:tplc="881E9212">
      <w:start w:val="1"/>
      <w:numFmt w:val="bullet"/>
      <w:lvlText w:val="•"/>
      <w:lvlJc w:val="left"/>
      <w:pPr>
        <w:ind w:left="2824" w:hanging="360"/>
      </w:pPr>
      <w:rPr>
        <w:rFonts w:hint="default"/>
      </w:rPr>
    </w:lvl>
    <w:lvl w:ilvl="2" w:tplc="42367A32">
      <w:start w:val="1"/>
      <w:numFmt w:val="bullet"/>
      <w:lvlText w:val="•"/>
      <w:lvlJc w:val="left"/>
      <w:pPr>
        <w:ind w:left="3609" w:hanging="360"/>
      </w:pPr>
      <w:rPr>
        <w:rFonts w:hint="default"/>
      </w:rPr>
    </w:lvl>
    <w:lvl w:ilvl="3" w:tplc="637A9AA6">
      <w:start w:val="1"/>
      <w:numFmt w:val="bullet"/>
      <w:lvlText w:val="•"/>
      <w:lvlJc w:val="left"/>
      <w:pPr>
        <w:ind w:left="4393" w:hanging="360"/>
      </w:pPr>
      <w:rPr>
        <w:rFonts w:hint="default"/>
      </w:rPr>
    </w:lvl>
    <w:lvl w:ilvl="4" w:tplc="3C363C9C">
      <w:start w:val="1"/>
      <w:numFmt w:val="bullet"/>
      <w:lvlText w:val="•"/>
      <w:lvlJc w:val="left"/>
      <w:pPr>
        <w:ind w:left="5178" w:hanging="360"/>
      </w:pPr>
      <w:rPr>
        <w:rFonts w:hint="default"/>
      </w:rPr>
    </w:lvl>
    <w:lvl w:ilvl="5" w:tplc="762E4600">
      <w:start w:val="1"/>
      <w:numFmt w:val="bullet"/>
      <w:lvlText w:val="•"/>
      <w:lvlJc w:val="left"/>
      <w:pPr>
        <w:ind w:left="5963" w:hanging="360"/>
      </w:pPr>
      <w:rPr>
        <w:rFonts w:hint="default"/>
      </w:rPr>
    </w:lvl>
    <w:lvl w:ilvl="6" w:tplc="DDF22ACC">
      <w:start w:val="1"/>
      <w:numFmt w:val="bullet"/>
      <w:lvlText w:val="•"/>
      <w:lvlJc w:val="left"/>
      <w:pPr>
        <w:ind w:left="6747" w:hanging="360"/>
      </w:pPr>
      <w:rPr>
        <w:rFonts w:hint="default"/>
      </w:rPr>
    </w:lvl>
    <w:lvl w:ilvl="7" w:tplc="579C4E94">
      <w:start w:val="1"/>
      <w:numFmt w:val="bullet"/>
      <w:lvlText w:val="•"/>
      <w:lvlJc w:val="left"/>
      <w:pPr>
        <w:ind w:left="7532" w:hanging="360"/>
      </w:pPr>
      <w:rPr>
        <w:rFonts w:hint="default"/>
      </w:rPr>
    </w:lvl>
    <w:lvl w:ilvl="8" w:tplc="08D4F3BE">
      <w:start w:val="1"/>
      <w:numFmt w:val="bullet"/>
      <w:lvlText w:val="•"/>
      <w:lvlJc w:val="left"/>
      <w:pPr>
        <w:ind w:left="8317" w:hanging="360"/>
      </w:pPr>
      <w:rPr>
        <w:rFonts w:hint="default"/>
      </w:rPr>
    </w:lvl>
  </w:abstractNum>
  <w:abstractNum w:abstractNumId="12" w15:restartNumberingAfterBreak="0">
    <w:nsid w:val="2B0D5B00"/>
    <w:multiLevelType w:val="multilevel"/>
    <w:tmpl w:val="EA66D540"/>
    <w:numStyleLink w:val="BulletsandLists"/>
  </w:abstractNum>
  <w:abstractNum w:abstractNumId="13" w15:restartNumberingAfterBreak="0">
    <w:nsid w:val="4108236F"/>
    <w:multiLevelType w:val="multilevel"/>
    <w:tmpl w:val="EA66D540"/>
    <w:styleLink w:val="BulletsandLists"/>
    <w:lvl w:ilvl="0">
      <w:start w:val="1"/>
      <w:numFmt w:val="bullet"/>
      <w:lvlText w:val="–"/>
      <w:lvlJc w:val="left"/>
      <w:pPr>
        <w:ind w:left="170" w:hanging="170"/>
      </w:pPr>
      <w:rPr>
        <w:rFonts w:ascii="Verdana" w:hAnsi="Verdana" w:cs="Times New Roman" w:hint="default"/>
        <w:color w:val="auto"/>
      </w:rPr>
    </w:lvl>
    <w:lvl w:ilvl="1">
      <w:start w:val="1"/>
      <w:numFmt w:val="bullet"/>
      <w:lvlText w:val="–"/>
      <w:lvlJc w:val="left"/>
      <w:pPr>
        <w:ind w:left="624" w:hanging="170"/>
      </w:pPr>
      <w:rPr>
        <w:rFonts w:ascii="Verdana" w:hAnsi="Verdana" w:cs="Times New Roman" w:hint="default"/>
        <w:color w:val="auto"/>
      </w:rPr>
    </w:lvl>
    <w:lvl w:ilvl="2">
      <w:start w:val="1"/>
      <w:numFmt w:val="bullet"/>
      <w:lvlText w:val="–"/>
      <w:lvlJc w:val="left"/>
      <w:pPr>
        <w:ind w:left="794" w:hanging="170"/>
      </w:pPr>
      <w:rPr>
        <w:rFonts w:ascii="Verdana" w:hAnsi="Verdana" w:cs="Times New Roman" w:hint="default"/>
        <w:color w:val="auto"/>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422E2E51"/>
    <w:multiLevelType w:val="hybridMultilevel"/>
    <w:tmpl w:val="24A2A28A"/>
    <w:lvl w:ilvl="0" w:tplc="2E8AF03A">
      <w:start w:val="1"/>
      <w:numFmt w:val="bullet"/>
      <w:lvlText w:val="–"/>
      <w:lvlJc w:val="left"/>
      <w:pPr>
        <w:ind w:left="392" w:hanging="281"/>
      </w:pPr>
      <w:rPr>
        <w:rFonts w:ascii="Cambria" w:eastAsia="Cambria" w:hAnsi="Cambria" w:hint="default"/>
        <w:w w:val="97"/>
        <w:sz w:val="19"/>
        <w:szCs w:val="19"/>
      </w:rPr>
    </w:lvl>
    <w:lvl w:ilvl="1" w:tplc="80525D40">
      <w:start w:val="1"/>
      <w:numFmt w:val="bullet"/>
      <w:lvlText w:val="•"/>
      <w:lvlJc w:val="left"/>
      <w:pPr>
        <w:ind w:left="1120" w:hanging="281"/>
      </w:pPr>
      <w:rPr>
        <w:rFonts w:hint="default"/>
      </w:rPr>
    </w:lvl>
    <w:lvl w:ilvl="2" w:tplc="E08C1B06">
      <w:start w:val="1"/>
      <w:numFmt w:val="bullet"/>
      <w:lvlText w:val="•"/>
      <w:lvlJc w:val="left"/>
      <w:pPr>
        <w:ind w:left="2048" w:hanging="281"/>
      </w:pPr>
      <w:rPr>
        <w:rFonts w:hint="default"/>
      </w:rPr>
    </w:lvl>
    <w:lvl w:ilvl="3" w:tplc="2CD671D0">
      <w:start w:val="1"/>
      <w:numFmt w:val="bullet"/>
      <w:lvlText w:val="•"/>
      <w:lvlJc w:val="left"/>
      <w:pPr>
        <w:ind w:left="2977" w:hanging="281"/>
      </w:pPr>
      <w:rPr>
        <w:rFonts w:hint="default"/>
      </w:rPr>
    </w:lvl>
    <w:lvl w:ilvl="4" w:tplc="952C57CE">
      <w:start w:val="1"/>
      <w:numFmt w:val="bullet"/>
      <w:lvlText w:val="•"/>
      <w:lvlJc w:val="left"/>
      <w:pPr>
        <w:ind w:left="3906" w:hanging="281"/>
      </w:pPr>
      <w:rPr>
        <w:rFonts w:hint="default"/>
      </w:rPr>
    </w:lvl>
    <w:lvl w:ilvl="5" w:tplc="15AEFA40">
      <w:start w:val="1"/>
      <w:numFmt w:val="bullet"/>
      <w:lvlText w:val="•"/>
      <w:lvlJc w:val="left"/>
      <w:pPr>
        <w:ind w:left="4835" w:hanging="281"/>
      </w:pPr>
      <w:rPr>
        <w:rFonts w:hint="default"/>
      </w:rPr>
    </w:lvl>
    <w:lvl w:ilvl="6" w:tplc="2E9A1212">
      <w:start w:val="1"/>
      <w:numFmt w:val="bullet"/>
      <w:lvlText w:val="•"/>
      <w:lvlJc w:val="left"/>
      <w:pPr>
        <w:ind w:left="5764" w:hanging="281"/>
      </w:pPr>
      <w:rPr>
        <w:rFonts w:hint="default"/>
      </w:rPr>
    </w:lvl>
    <w:lvl w:ilvl="7" w:tplc="8E12AE8E">
      <w:start w:val="1"/>
      <w:numFmt w:val="bullet"/>
      <w:lvlText w:val="•"/>
      <w:lvlJc w:val="left"/>
      <w:pPr>
        <w:ind w:left="6692" w:hanging="281"/>
      </w:pPr>
      <w:rPr>
        <w:rFonts w:hint="default"/>
      </w:rPr>
    </w:lvl>
    <w:lvl w:ilvl="8" w:tplc="E8A6B606">
      <w:start w:val="1"/>
      <w:numFmt w:val="bullet"/>
      <w:lvlText w:val="•"/>
      <w:lvlJc w:val="left"/>
      <w:pPr>
        <w:ind w:left="7621" w:hanging="281"/>
      </w:pPr>
      <w:rPr>
        <w:rFonts w:hint="default"/>
      </w:rPr>
    </w:lvl>
  </w:abstractNum>
  <w:abstractNum w:abstractNumId="15" w15:restartNumberingAfterBreak="0">
    <w:nsid w:val="434A29E5"/>
    <w:multiLevelType w:val="hybridMultilevel"/>
    <w:tmpl w:val="CD6AD0CA"/>
    <w:lvl w:ilvl="0" w:tplc="5FAA56EA">
      <w:start w:val="1"/>
      <w:numFmt w:val="bullet"/>
      <w:lvlText w:val="–"/>
      <w:lvlJc w:val="left"/>
      <w:pPr>
        <w:ind w:left="395" w:hanging="284"/>
      </w:pPr>
      <w:rPr>
        <w:rFonts w:ascii="Shonar Bangla" w:eastAsia="Shonar Bangla" w:hAnsi="Shonar Bangla" w:hint="default"/>
        <w:w w:val="98"/>
        <w:sz w:val="20"/>
        <w:szCs w:val="20"/>
      </w:rPr>
    </w:lvl>
    <w:lvl w:ilvl="1" w:tplc="E1540BA4">
      <w:start w:val="1"/>
      <w:numFmt w:val="bullet"/>
      <w:lvlText w:val=""/>
      <w:lvlJc w:val="left"/>
      <w:pPr>
        <w:ind w:left="676" w:hanging="281"/>
      </w:pPr>
      <w:rPr>
        <w:rFonts w:ascii="Symbol" w:eastAsia="Symbol" w:hAnsi="Symbol" w:hint="default"/>
        <w:w w:val="97"/>
        <w:sz w:val="20"/>
        <w:szCs w:val="20"/>
      </w:rPr>
    </w:lvl>
    <w:lvl w:ilvl="2" w:tplc="0538AF68">
      <w:start w:val="1"/>
      <w:numFmt w:val="bullet"/>
      <w:lvlText w:val="•"/>
      <w:lvlJc w:val="left"/>
      <w:pPr>
        <w:ind w:left="1757" w:hanging="281"/>
      </w:pPr>
      <w:rPr>
        <w:rFonts w:hint="default"/>
      </w:rPr>
    </w:lvl>
    <w:lvl w:ilvl="3" w:tplc="9FCE18B2">
      <w:start w:val="1"/>
      <w:numFmt w:val="bullet"/>
      <w:lvlText w:val="•"/>
      <w:lvlJc w:val="left"/>
      <w:pPr>
        <w:ind w:left="2835" w:hanging="281"/>
      </w:pPr>
      <w:rPr>
        <w:rFonts w:hint="default"/>
      </w:rPr>
    </w:lvl>
    <w:lvl w:ilvl="4" w:tplc="BF303F04">
      <w:start w:val="1"/>
      <w:numFmt w:val="bullet"/>
      <w:lvlText w:val="•"/>
      <w:lvlJc w:val="left"/>
      <w:pPr>
        <w:ind w:left="3913" w:hanging="281"/>
      </w:pPr>
      <w:rPr>
        <w:rFonts w:hint="default"/>
      </w:rPr>
    </w:lvl>
    <w:lvl w:ilvl="5" w:tplc="DB04B20C">
      <w:start w:val="1"/>
      <w:numFmt w:val="bullet"/>
      <w:lvlText w:val="•"/>
      <w:lvlJc w:val="left"/>
      <w:pPr>
        <w:ind w:left="4990" w:hanging="281"/>
      </w:pPr>
      <w:rPr>
        <w:rFonts w:hint="default"/>
      </w:rPr>
    </w:lvl>
    <w:lvl w:ilvl="6" w:tplc="2D547280">
      <w:start w:val="1"/>
      <w:numFmt w:val="bullet"/>
      <w:lvlText w:val="•"/>
      <w:lvlJc w:val="left"/>
      <w:pPr>
        <w:ind w:left="6068" w:hanging="281"/>
      </w:pPr>
      <w:rPr>
        <w:rFonts w:hint="default"/>
      </w:rPr>
    </w:lvl>
    <w:lvl w:ilvl="7" w:tplc="2244DA90">
      <w:start w:val="1"/>
      <w:numFmt w:val="bullet"/>
      <w:lvlText w:val="•"/>
      <w:lvlJc w:val="left"/>
      <w:pPr>
        <w:ind w:left="7146" w:hanging="281"/>
      </w:pPr>
      <w:rPr>
        <w:rFonts w:hint="default"/>
      </w:rPr>
    </w:lvl>
    <w:lvl w:ilvl="8" w:tplc="771E45FE">
      <w:start w:val="1"/>
      <w:numFmt w:val="bullet"/>
      <w:lvlText w:val="•"/>
      <w:lvlJc w:val="left"/>
      <w:pPr>
        <w:ind w:left="8223" w:hanging="281"/>
      </w:pPr>
      <w:rPr>
        <w:rFonts w:hint="default"/>
      </w:rPr>
    </w:lvl>
  </w:abstractNum>
  <w:abstractNum w:abstractNumId="16" w15:restartNumberingAfterBreak="0">
    <w:nsid w:val="48507402"/>
    <w:multiLevelType w:val="multilevel"/>
    <w:tmpl w:val="1EC852C0"/>
    <w:lvl w:ilvl="0">
      <w:start w:val="1"/>
      <w:numFmt w:val="decimal"/>
      <w:lvlText w:val="%1."/>
      <w:lvlJc w:val="left"/>
      <w:pPr>
        <w:ind w:left="502" w:hanging="360"/>
      </w:pPr>
      <w:rPr>
        <w:rFonts w:ascii="Franklin Gothic Book" w:eastAsia="Franklin Gothic Book" w:hAnsi="Franklin Gothic Book" w:hint="default"/>
        <w:color w:val="385887"/>
        <w:spacing w:val="5"/>
        <w:w w:val="100"/>
        <w:sz w:val="17"/>
        <w:szCs w:val="17"/>
      </w:rPr>
    </w:lvl>
    <w:lvl w:ilvl="1">
      <w:start w:val="1"/>
      <w:numFmt w:val="decimal"/>
      <w:lvlText w:val="%1.%2"/>
      <w:lvlJc w:val="left"/>
      <w:pPr>
        <w:ind w:left="994" w:hanging="569"/>
      </w:pPr>
      <w:rPr>
        <w:rFonts w:ascii="Franklin Gothic Book" w:eastAsia="Franklin Gothic Book" w:hAnsi="Franklin Gothic Book" w:hint="default"/>
        <w:spacing w:val="5"/>
        <w:w w:val="100"/>
        <w:sz w:val="17"/>
        <w:szCs w:val="17"/>
      </w:rPr>
    </w:lvl>
    <w:lvl w:ilvl="2">
      <w:start w:val="1"/>
      <w:numFmt w:val="lowerLetter"/>
      <w:lvlText w:val="%3)"/>
      <w:lvlJc w:val="left"/>
      <w:pPr>
        <w:ind w:left="1582" w:hanging="360"/>
      </w:pPr>
      <w:rPr>
        <w:rFonts w:ascii="Franklin Gothic Book" w:eastAsia="Franklin Gothic Book" w:hAnsi="Franklin Gothic Book" w:hint="default"/>
        <w:spacing w:val="5"/>
        <w:w w:val="100"/>
        <w:sz w:val="17"/>
        <w:szCs w:val="17"/>
      </w:rPr>
    </w:lvl>
    <w:lvl w:ilvl="3">
      <w:start w:val="1"/>
      <w:numFmt w:val="bullet"/>
      <w:lvlText w:val="•"/>
      <w:lvlJc w:val="left"/>
      <w:pPr>
        <w:ind w:left="2558" w:hanging="360"/>
      </w:pPr>
      <w:rPr>
        <w:rFonts w:hint="default"/>
      </w:rPr>
    </w:lvl>
    <w:lvl w:ilvl="4">
      <w:start w:val="1"/>
      <w:numFmt w:val="bullet"/>
      <w:lvlText w:val="•"/>
      <w:lvlJc w:val="left"/>
      <w:pPr>
        <w:ind w:left="3536" w:hanging="360"/>
      </w:pPr>
      <w:rPr>
        <w:rFonts w:hint="default"/>
      </w:rPr>
    </w:lvl>
    <w:lvl w:ilvl="5">
      <w:start w:val="1"/>
      <w:numFmt w:val="bullet"/>
      <w:lvlText w:val="•"/>
      <w:lvlJc w:val="left"/>
      <w:pPr>
        <w:ind w:left="4514" w:hanging="360"/>
      </w:pPr>
      <w:rPr>
        <w:rFonts w:hint="default"/>
      </w:rPr>
    </w:lvl>
    <w:lvl w:ilvl="6">
      <w:start w:val="1"/>
      <w:numFmt w:val="bullet"/>
      <w:lvlText w:val="•"/>
      <w:lvlJc w:val="left"/>
      <w:pPr>
        <w:ind w:left="5493" w:hanging="360"/>
      </w:pPr>
      <w:rPr>
        <w:rFonts w:hint="default"/>
      </w:rPr>
    </w:lvl>
    <w:lvl w:ilvl="7">
      <w:start w:val="1"/>
      <w:numFmt w:val="bullet"/>
      <w:lvlText w:val="•"/>
      <w:lvlJc w:val="left"/>
      <w:pPr>
        <w:ind w:left="6471" w:hanging="360"/>
      </w:pPr>
      <w:rPr>
        <w:rFonts w:hint="default"/>
      </w:rPr>
    </w:lvl>
    <w:lvl w:ilvl="8">
      <w:start w:val="1"/>
      <w:numFmt w:val="bullet"/>
      <w:lvlText w:val="•"/>
      <w:lvlJc w:val="left"/>
      <w:pPr>
        <w:ind w:left="7449" w:hanging="360"/>
      </w:pPr>
      <w:rPr>
        <w:rFonts w:hint="default"/>
      </w:rPr>
    </w:lvl>
  </w:abstractNum>
  <w:abstractNum w:abstractNumId="17" w15:restartNumberingAfterBreak="0">
    <w:nsid w:val="59927823"/>
    <w:multiLevelType w:val="hybridMultilevel"/>
    <w:tmpl w:val="52026606"/>
    <w:lvl w:ilvl="0" w:tplc="59F0DECA">
      <w:start w:val="1"/>
      <w:numFmt w:val="bullet"/>
      <w:lvlText w:val="–"/>
      <w:lvlJc w:val="left"/>
      <w:pPr>
        <w:ind w:left="695" w:hanging="284"/>
      </w:pPr>
      <w:rPr>
        <w:rFonts w:ascii="Cambria" w:eastAsia="Cambria" w:hAnsi="Cambria" w:hint="default"/>
        <w:w w:val="97"/>
        <w:sz w:val="20"/>
        <w:szCs w:val="20"/>
      </w:rPr>
    </w:lvl>
    <w:lvl w:ilvl="1" w:tplc="9B1E449A">
      <w:start w:val="1"/>
      <w:numFmt w:val="bullet"/>
      <w:lvlText w:val="•"/>
      <w:lvlJc w:val="left"/>
      <w:pPr>
        <w:ind w:left="1727" w:hanging="284"/>
      </w:pPr>
      <w:rPr>
        <w:rFonts w:hint="default"/>
      </w:rPr>
    </w:lvl>
    <w:lvl w:ilvl="2" w:tplc="2570BA4E">
      <w:start w:val="1"/>
      <w:numFmt w:val="bullet"/>
      <w:lvlText w:val="•"/>
      <w:lvlJc w:val="left"/>
      <w:pPr>
        <w:ind w:left="2755" w:hanging="284"/>
      </w:pPr>
      <w:rPr>
        <w:rFonts w:hint="default"/>
      </w:rPr>
    </w:lvl>
    <w:lvl w:ilvl="3" w:tplc="F2A678DE">
      <w:start w:val="1"/>
      <w:numFmt w:val="bullet"/>
      <w:lvlText w:val="•"/>
      <w:lvlJc w:val="left"/>
      <w:pPr>
        <w:ind w:left="3783" w:hanging="284"/>
      </w:pPr>
      <w:rPr>
        <w:rFonts w:hint="default"/>
      </w:rPr>
    </w:lvl>
    <w:lvl w:ilvl="4" w:tplc="62049FE2">
      <w:start w:val="1"/>
      <w:numFmt w:val="bullet"/>
      <w:lvlText w:val="•"/>
      <w:lvlJc w:val="left"/>
      <w:pPr>
        <w:ind w:left="4811" w:hanging="284"/>
      </w:pPr>
      <w:rPr>
        <w:rFonts w:hint="default"/>
      </w:rPr>
    </w:lvl>
    <w:lvl w:ilvl="5" w:tplc="1F7C379A">
      <w:start w:val="1"/>
      <w:numFmt w:val="bullet"/>
      <w:lvlText w:val="•"/>
      <w:lvlJc w:val="left"/>
      <w:pPr>
        <w:ind w:left="5839" w:hanging="284"/>
      </w:pPr>
      <w:rPr>
        <w:rFonts w:hint="default"/>
      </w:rPr>
    </w:lvl>
    <w:lvl w:ilvl="6" w:tplc="936CF9DE">
      <w:start w:val="1"/>
      <w:numFmt w:val="bullet"/>
      <w:lvlText w:val="•"/>
      <w:lvlJc w:val="left"/>
      <w:pPr>
        <w:ind w:left="6867" w:hanging="284"/>
      </w:pPr>
      <w:rPr>
        <w:rFonts w:hint="default"/>
      </w:rPr>
    </w:lvl>
    <w:lvl w:ilvl="7" w:tplc="5B6CAB2E">
      <w:start w:val="1"/>
      <w:numFmt w:val="bullet"/>
      <w:lvlText w:val="•"/>
      <w:lvlJc w:val="left"/>
      <w:pPr>
        <w:ind w:left="7895" w:hanging="284"/>
      </w:pPr>
      <w:rPr>
        <w:rFonts w:hint="default"/>
      </w:rPr>
    </w:lvl>
    <w:lvl w:ilvl="8" w:tplc="A9F6B9E4">
      <w:start w:val="1"/>
      <w:numFmt w:val="bullet"/>
      <w:lvlText w:val="•"/>
      <w:lvlJc w:val="left"/>
      <w:pPr>
        <w:ind w:left="8923" w:hanging="284"/>
      </w:pPr>
      <w:rPr>
        <w:rFonts w:hint="default"/>
      </w:rPr>
    </w:lvl>
  </w:abstractNum>
  <w:abstractNum w:abstractNumId="18" w15:restartNumberingAfterBreak="0">
    <w:nsid w:val="63FD3FDC"/>
    <w:multiLevelType w:val="multilevel"/>
    <w:tmpl w:val="EA66D540"/>
    <w:numStyleLink w:val="BulletsandLists"/>
  </w:abstractNum>
  <w:abstractNum w:abstractNumId="19" w15:restartNumberingAfterBreak="0">
    <w:nsid w:val="75A920C8"/>
    <w:multiLevelType w:val="multilevel"/>
    <w:tmpl w:val="EA66D540"/>
    <w:numStyleLink w:val="BulletsandLists"/>
  </w:abstractNum>
  <w:abstractNum w:abstractNumId="20" w15:restartNumberingAfterBreak="0">
    <w:nsid w:val="7AF14593"/>
    <w:multiLevelType w:val="hybridMultilevel"/>
    <w:tmpl w:val="C42A21D4"/>
    <w:lvl w:ilvl="0" w:tplc="2F183100">
      <w:start w:val="1"/>
      <w:numFmt w:val="lowerLetter"/>
      <w:lvlText w:val="(%1)"/>
      <w:lvlJc w:val="left"/>
      <w:pPr>
        <w:ind w:left="1702" w:hanging="567"/>
      </w:pPr>
      <w:rPr>
        <w:rFonts w:ascii="Franklin Gothic Book" w:eastAsia="Franklin Gothic Book" w:hAnsi="Franklin Gothic Book" w:hint="default"/>
        <w:spacing w:val="5"/>
        <w:w w:val="100"/>
        <w:sz w:val="17"/>
        <w:szCs w:val="17"/>
      </w:rPr>
    </w:lvl>
    <w:lvl w:ilvl="1" w:tplc="29A88DC8">
      <w:start w:val="1"/>
      <w:numFmt w:val="bullet"/>
      <w:lvlText w:val="•"/>
      <w:lvlJc w:val="left"/>
      <w:pPr>
        <w:ind w:left="2474" w:hanging="567"/>
      </w:pPr>
      <w:rPr>
        <w:rFonts w:hint="default"/>
      </w:rPr>
    </w:lvl>
    <w:lvl w:ilvl="2" w:tplc="DB86573C">
      <w:start w:val="1"/>
      <w:numFmt w:val="bullet"/>
      <w:lvlText w:val="•"/>
      <w:lvlJc w:val="left"/>
      <w:pPr>
        <w:ind w:left="3249" w:hanging="567"/>
      </w:pPr>
      <w:rPr>
        <w:rFonts w:hint="default"/>
      </w:rPr>
    </w:lvl>
    <w:lvl w:ilvl="3" w:tplc="1B0277B0">
      <w:start w:val="1"/>
      <w:numFmt w:val="bullet"/>
      <w:lvlText w:val="•"/>
      <w:lvlJc w:val="left"/>
      <w:pPr>
        <w:ind w:left="4023" w:hanging="567"/>
      </w:pPr>
      <w:rPr>
        <w:rFonts w:hint="default"/>
      </w:rPr>
    </w:lvl>
    <w:lvl w:ilvl="4" w:tplc="003427A0">
      <w:start w:val="1"/>
      <w:numFmt w:val="bullet"/>
      <w:lvlText w:val="•"/>
      <w:lvlJc w:val="left"/>
      <w:pPr>
        <w:ind w:left="4798" w:hanging="567"/>
      </w:pPr>
      <w:rPr>
        <w:rFonts w:hint="default"/>
      </w:rPr>
    </w:lvl>
    <w:lvl w:ilvl="5" w:tplc="678028F6">
      <w:start w:val="1"/>
      <w:numFmt w:val="bullet"/>
      <w:lvlText w:val="•"/>
      <w:lvlJc w:val="left"/>
      <w:pPr>
        <w:ind w:left="5573" w:hanging="567"/>
      </w:pPr>
      <w:rPr>
        <w:rFonts w:hint="default"/>
      </w:rPr>
    </w:lvl>
    <w:lvl w:ilvl="6" w:tplc="F1643E26">
      <w:start w:val="1"/>
      <w:numFmt w:val="bullet"/>
      <w:lvlText w:val="•"/>
      <w:lvlJc w:val="left"/>
      <w:pPr>
        <w:ind w:left="6347" w:hanging="567"/>
      </w:pPr>
      <w:rPr>
        <w:rFonts w:hint="default"/>
      </w:rPr>
    </w:lvl>
    <w:lvl w:ilvl="7" w:tplc="B23C3894">
      <w:start w:val="1"/>
      <w:numFmt w:val="bullet"/>
      <w:lvlText w:val="•"/>
      <w:lvlJc w:val="left"/>
      <w:pPr>
        <w:ind w:left="7122" w:hanging="567"/>
      </w:pPr>
      <w:rPr>
        <w:rFonts w:hint="default"/>
      </w:rPr>
    </w:lvl>
    <w:lvl w:ilvl="8" w:tplc="D06A13DA">
      <w:start w:val="1"/>
      <w:numFmt w:val="bullet"/>
      <w:lvlText w:val="•"/>
      <w:lvlJc w:val="left"/>
      <w:pPr>
        <w:ind w:left="7897" w:hanging="567"/>
      </w:pPr>
      <w:rPr>
        <w:rFonts w:hint="default"/>
      </w:rPr>
    </w:lvl>
  </w:abstractNum>
  <w:abstractNum w:abstractNumId="21" w15:restartNumberingAfterBreak="0">
    <w:nsid w:val="7EDF10D3"/>
    <w:multiLevelType w:val="hybridMultilevel"/>
    <w:tmpl w:val="69345E92"/>
    <w:lvl w:ilvl="0" w:tplc="73920C94">
      <w:start w:val="1"/>
      <w:numFmt w:val="bullet"/>
      <w:lvlText w:val="–"/>
      <w:lvlJc w:val="left"/>
      <w:pPr>
        <w:ind w:left="695" w:hanging="284"/>
      </w:pPr>
      <w:rPr>
        <w:rFonts w:ascii="Cambria" w:eastAsia="Cambria" w:hAnsi="Cambria" w:hint="default"/>
        <w:w w:val="97"/>
        <w:sz w:val="20"/>
        <w:szCs w:val="20"/>
      </w:rPr>
    </w:lvl>
    <w:lvl w:ilvl="1" w:tplc="EABCADD6">
      <w:start w:val="1"/>
      <w:numFmt w:val="bullet"/>
      <w:lvlText w:val="•"/>
      <w:lvlJc w:val="left"/>
      <w:pPr>
        <w:ind w:left="1727" w:hanging="284"/>
      </w:pPr>
      <w:rPr>
        <w:rFonts w:hint="default"/>
      </w:rPr>
    </w:lvl>
    <w:lvl w:ilvl="2" w:tplc="7AF2FA6C">
      <w:start w:val="1"/>
      <w:numFmt w:val="bullet"/>
      <w:lvlText w:val="•"/>
      <w:lvlJc w:val="left"/>
      <w:pPr>
        <w:ind w:left="2755" w:hanging="284"/>
      </w:pPr>
      <w:rPr>
        <w:rFonts w:hint="default"/>
      </w:rPr>
    </w:lvl>
    <w:lvl w:ilvl="3" w:tplc="90B297AE">
      <w:start w:val="1"/>
      <w:numFmt w:val="bullet"/>
      <w:lvlText w:val="•"/>
      <w:lvlJc w:val="left"/>
      <w:pPr>
        <w:ind w:left="3783" w:hanging="284"/>
      </w:pPr>
      <w:rPr>
        <w:rFonts w:hint="default"/>
      </w:rPr>
    </w:lvl>
    <w:lvl w:ilvl="4" w:tplc="56D6AFA2">
      <w:start w:val="1"/>
      <w:numFmt w:val="bullet"/>
      <w:lvlText w:val="•"/>
      <w:lvlJc w:val="left"/>
      <w:pPr>
        <w:ind w:left="4811" w:hanging="284"/>
      </w:pPr>
      <w:rPr>
        <w:rFonts w:hint="default"/>
      </w:rPr>
    </w:lvl>
    <w:lvl w:ilvl="5" w:tplc="5F6E7FF0">
      <w:start w:val="1"/>
      <w:numFmt w:val="bullet"/>
      <w:lvlText w:val="•"/>
      <w:lvlJc w:val="left"/>
      <w:pPr>
        <w:ind w:left="5839" w:hanging="284"/>
      </w:pPr>
      <w:rPr>
        <w:rFonts w:hint="default"/>
      </w:rPr>
    </w:lvl>
    <w:lvl w:ilvl="6" w:tplc="76E2432C">
      <w:start w:val="1"/>
      <w:numFmt w:val="bullet"/>
      <w:lvlText w:val="•"/>
      <w:lvlJc w:val="left"/>
      <w:pPr>
        <w:ind w:left="6867" w:hanging="284"/>
      </w:pPr>
      <w:rPr>
        <w:rFonts w:hint="default"/>
      </w:rPr>
    </w:lvl>
    <w:lvl w:ilvl="7" w:tplc="84F08080">
      <w:start w:val="1"/>
      <w:numFmt w:val="bullet"/>
      <w:lvlText w:val="•"/>
      <w:lvlJc w:val="left"/>
      <w:pPr>
        <w:ind w:left="7895" w:hanging="284"/>
      </w:pPr>
      <w:rPr>
        <w:rFonts w:hint="default"/>
      </w:rPr>
    </w:lvl>
    <w:lvl w:ilvl="8" w:tplc="268ABFA0">
      <w:start w:val="1"/>
      <w:numFmt w:val="bullet"/>
      <w:lvlText w:val="•"/>
      <w:lvlJc w:val="left"/>
      <w:pPr>
        <w:ind w:left="8923" w:hanging="284"/>
      </w:pPr>
      <w:rPr>
        <w:rFonts w:hint="default"/>
      </w:rPr>
    </w:lvl>
  </w:abstractNum>
  <w:num w:numId="1" w16cid:durableId="613559328">
    <w:abstractNumId w:val="9"/>
  </w:num>
  <w:num w:numId="2" w16cid:durableId="53897154">
    <w:abstractNumId w:val="7"/>
  </w:num>
  <w:num w:numId="3" w16cid:durableId="58677108">
    <w:abstractNumId w:val="6"/>
  </w:num>
  <w:num w:numId="4" w16cid:durableId="413936913">
    <w:abstractNumId w:val="5"/>
  </w:num>
  <w:num w:numId="5" w16cid:durableId="719717565">
    <w:abstractNumId w:val="4"/>
  </w:num>
  <w:num w:numId="6" w16cid:durableId="1547637820">
    <w:abstractNumId w:val="8"/>
  </w:num>
  <w:num w:numId="7" w16cid:durableId="218442928">
    <w:abstractNumId w:val="3"/>
  </w:num>
  <w:num w:numId="8" w16cid:durableId="1904487875">
    <w:abstractNumId w:val="2"/>
  </w:num>
  <w:num w:numId="9" w16cid:durableId="630206240">
    <w:abstractNumId w:val="1"/>
  </w:num>
  <w:num w:numId="10" w16cid:durableId="1909073155">
    <w:abstractNumId w:val="0"/>
  </w:num>
  <w:num w:numId="11" w16cid:durableId="1685547670">
    <w:abstractNumId w:val="13"/>
  </w:num>
  <w:num w:numId="12" w16cid:durableId="645282309">
    <w:abstractNumId w:val="19"/>
  </w:num>
  <w:num w:numId="13" w16cid:durableId="2067482306">
    <w:abstractNumId w:val="12"/>
  </w:num>
  <w:num w:numId="14" w16cid:durableId="596065511">
    <w:abstractNumId w:val="18"/>
  </w:num>
  <w:num w:numId="15" w16cid:durableId="1766536864">
    <w:abstractNumId w:val="11"/>
  </w:num>
  <w:num w:numId="16" w16cid:durableId="49886374">
    <w:abstractNumId w:val="14"/>
  </w:num>
  <w:num w:numId="17" w16cid:durableId="1216969785">
    <w:abstractNumId w:val="15"/>
  </w:num>
  <w:num w:numId="18" w16cid:durableId="1374424629">
    <w:abstractNumId w:val="17"/>
  </w:num>
  <w:num w:numId="19" w16cid:durableId="1443303580">
    <w:abstractNumId w:val="21"/>
  </w:num>
  <w:num w:numId="20" w16cid:durableId="86386581">
    <w:abstractNumId w:val="20"/>
  </w:num>
  <w:num w:numId="21" w16cid:durableId="1022436976">
    <w:abstractNumId w:val="10"/>
  </w:num>
  <w:num w:numId="22" w16cid:durableId="1061056651">
    <w:abstractNumId w:val="16"/>
  </w:num>
  <w:num w:numId="23" w16cid:durableId="19642630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16"/>
    <w:rsid w:val="0000203F"/>
    <w:rsid w:val="00003120"/>
    <w:rsid w:val="00003227"/>
    <w:rsid w:val="0000371C"/>
    <w:rsid w:val="00005681"/>
    <w:rsid w:val="000110F2"/>
    <w:rsid w:val="0001391F"/>
    <w:rsid w:val="00022CBB"/>
    <w:rsid w:val="00023A39"/>
    <w:rsid w:val="00026404"/>
    <w:rsid w:val="0003761A"/>
    <w:rsid w:val="00040731"/>
    <w:rsid w:val="00041122"/>
    <w:rsid w:val="00042501"/>
    <w:rsid w:val="00042F1A"/>
    <w:rsid w:val="00045CFC"/>
    <w:rsid w:val="00062239"/>
    <w:rsid w:val="000660E1"/>
    <w:rsid w:val="0007233F"/>
    <w:rsid w:val="00072D61"/>
    <w:rsid w:val="000816EA"/>
    <w:rsid w:val="00083CCA"/>
    <w:rsid w:val="00087280"/>
    <w:rsid w:val="00092A0B"/>
    <w:rsid w:val="000A22F0"/>
    <w:rsid w:val="000B3328"/>
    <w:rsid w:val="000B62D3"/>
    <w:rsid w:val="000C0955"/>
    <w:rsid w:val="000C1D36"/>
    <w:rsid w:val="000C4394"/>
    <w:rsid w:val="000C667B"/>
    <w:rsid w:val="000D0D2B"/>
    <w:rsid w:val="000D4691"/>
    <w:rsid w:val="000E6685"/>
    <w:rsid w:val="000E7D27"/>
    <w:rsid w:val="000F0EB4"/>
    <w:rsid w:val="00100455"/>
    <w:rsid w:val="001051F1"/>
    <w:rsid w:val="00105438"/>
    <w:rsid w:val="001060B8"/>
    <w:rsid w:val="00106127"/>
    <w:rsid w:val="0010678B"/>
    <w:rsid w:val="00111577"/>
    <w:rsid w:val="00114050"/>
    <w:rsid w:val="00120510"/>
    <w:rsid w:val="00125409"/>
    <w:rsid w:val="0012551E"/>
    <w:rsid w:val="00125736"/>
    <w:rsid w:val="00131095"/>
    <w:rsid w:val="00131CA4"/>
    <w:rsid w:val="00136DB1"/>
    <w:rsid w:val="00141C1B"/>
    <w:rsid w:val="001466A0"/>
    <w:rsid w:val="001600DB"/>
    <w:rsid w:val="00162465"/>
    <w:rsid w:val="00162DEB"/>
    <w:rsid w:val="001634F2"/>
    <w:rsid w:val="001677FE"/>
    <w:rsid w:val="00170579"/>
    <w:rsid w:val="0017120E"/>
    <w:rsid w:val="00176090"/>
    <w:rsid w:val="001764B4"/>
    <w:rsid w:val="001772E6"/>
    <w:rsid w:val="00180C33"/>
    <w:rsid w:val="00183D1F"/>
    <w:rsid w:val="001857EE"/>
    <w:rsid w:val="00186AB1"/>
    <w:rsid w:val="001871F0"/>
    <w:rsid w:val="00194345"/>
    <w:rsid w:val="00195194"/>
    <w:rsid w:val="00196B63"/>
    <w:rsid w:val="001978B7"/>
    <w:rsid w:val="001A0D77"/>
    <w:rsid w:val="001A1751"/>
    <w:rsid w:val="001A44C6"/>
    <w:rsid w:val="001B0509"/>
    <w:rsid w:val="001B1B12"/>
    <w:rsid w:val="001B266A"/>
    <w:rsid w:val="001B7215"/>
    <w:rsid w:val="001B7C41"/>
    <w:rsid w:val="001C19C0"/>
    <w:rsid w:val="001C3466"/>
    <w:rsid w:val="001C72A8"/>
    <w:rsid w:val="001D0A84"/>
    <w:rsid w:val="001D17DE"/>
    <w:rsid w:val="001E57DC"/>
    <w:rsid w:val="001F2A16"/>
    <w:rsid w:val="001F446D"/>
    <w:rsid w:val="001F561D"/>
    <w:rsid w:val="002017ED"/>
    <w:rsid w:val="002105AA"/>
    <w:rsid w:val="00212C25"/>
    <w:rsid w:val="002136C6"/>
    <w:rsid w:val="00213A9E"/>
    <w:rsid w:val="0021583D"/>
    <w:rsid w:val="00217A8B"/>
    <w:rsid w:val="002206B6"/>
    <w:rsid w:val="00222AAA"/>
    <w:rsid w:val="00223917"/>
    <w:rsid w:val="00230E4E"/>
    <w:rsid w:val="00231F2C"/>
    <w:rsid w:val="00236305"/>
    <w:rsid w:val="00237B51"/>
    <w:rsid w:val="002441B9"/>
    <w:rsid w:val="00246554"/>
    <w:rsid w:val="00247354"/>
    <w:rsid w:val="002510D1"/>
    <w:rsid w:val="0025568D"/>
    <w:rsid w:val="002566E9"/>
    <w:rsid w:val="00261C74"/>
    <w:rsid w:val="00264133"/>
    <w:rsid w:val="00266EFF"/>
    <w:rsid w:val="00271130"/>
    <w:rsid w:val="00276691"/>
    <w:rsid w:val="002769E7"/>
    <w:rsid w:val="0029284B"/>
    <w:rsid w:val="002949B9"/>
    <w:rsid w:val="002A3157"/>
    <w:rsid w:val="002A3AB6"/>
    <w:rsid w:val="002A5628"/>
    <w:rsid w:val="002A7C8B"/>
    <w:rsid w:val="002B02B4"/>
    <w:rsid w:val="002B4716"/>
    <w:rsid w:val="002C0022"/>
    <w:rsid w:val="002C1960"/>
    <w:rsid w:val="002D0252"/>
    <w:rsid w:val="002D0411"/>
    <w:rsid w:val="002D2405"/>
    <w:rsid w:val="002D6211"/>
    <w:rsid w:val="002E2774"/>
    <w:rsid w:val="002E39C3"/>
    <w:rsid w:val="002E4EBA"/>
    <w:rsid w:val="002E62E1"/>
    <w:rsid w:val="002F5360"/>
    <w:rsid w:val="00301D24"/>
    <w:rsid w:val="003040AA"/>
    <w:rsid w:val="00305171"/>
    <w:rsid w:val="003075A4"/>
    <w:rsid w:val="00312E51"/>
    <w:rsid w:val="003152AF"/>
    <w:rsid w:val="00315C61"/>
    <w:rsid w:val="00317F34"/>
    <w:rsid w:val="0032082F"/>
    <w:rsid w:val="00320ABC"/>
    <w:rsid w:val="00323282"/>
    <w:rsid w:val="00327147"/>
    <w:rsid w:val="003332BE"/>
    <w:rsid w:val="00337880"/>
    <w:rsid w:val="003416FE"/>
    <w:rsid w:val="00342C36"/>
    <w:rsid w:val="003440C9"/>
    <w:rsid w:val="00344B71"/>
    <w:rsid w:val="0034680A"/>
    <w:rsid w:val="00354608"/>
    <w:rsid w:val="0035661D"/>
    <w:rsid w:val="0035757E"/>
    <w:rsid w:val="00357DBE"/>
    <w:rsid w:val="003613A3"/>
    <w:rsid w:val="00364533"/>
    <w:rsid w:val="00366AC7"/>
    <w:rsid w:val="00366FF2"/>
    <w:rsid w:val="003676B2"/>
    <w:rsid w:val="00370BD7"/>
    <w:rsid w:val="00372655"/>
    <w:rsid w:val="00374D25"/>
    <w:rsid w:val="003765CB"/>
    <w:rsid w:val="0037721D"/>
    <w:rsid w:val="003811A1"/>
    <w:rsid w:val="00385D89"/>
    <w:rsid w:val="00393556"/>
    <w:rsid w:val="00394274"/>
    <w:rsid w:val="003947C5"/>
    <w:rsid w:val="00394E3C"/>
    <w:rsid w:val="003A1112"/>
    <w:rsid w:val="003A125E"/>
    <w:rsid w:val="003A58FB"/>
    <w:rsid w:val="003A5F7B"/>
    <w:rsid w:val="003A6B87"/>
    <w:rsid w:val="003B0E23"/>
    <w:rsid w:val="003B7DBA"/>
    <w:rsid w:val="003C036B"/>
    <w:rsid w:val="003C24CC"/>
    <w:rsid w:val="003C4D2D"/>
    <w:rsid w:val="003D0704"/>
    <w:rsid w:val="003D23A3"/>
    <w:rsid w:val="003D3EE0"/>
    <w:rsid w:val="003D49B2"/>
    <w:rsid w:val="003D5856"/>
    <w:rsid w:val="003D6082"/>
    <w:rsid w:val="003D6BDC"/>
    <w:rsid w:val="003E347D"/>
    <w:rsid w:val="003E43E5"/>
    <w:rsid w:val="003E5C0E"/>
    <w:rsid w:val="003E6326"/>
    <w:rsid w:val="003F141E"/>
    <w:rsid w:val="003F5BA7"/>
    <w:rsid w:val="00404399"/>
    <w:rsid w:val="00406A5C"/>
    <w:rsid w:val="00420259"/>
    <w:rsid w:val="0042089F"/>
    <w:rsid w:val="00420DE0"/>
    <w:rsid w:val="004260AF"/>
    <w:rsid w:val="00435D66"/>
    <w:rsid w:val="0043648F"/>
    <w:rsid w:val="00436EEE"/>
    <w:rsid w:val="00450C7F"/>
    <w:rsid w:val="00454A84"/>
    <w:rsid w:val="00463A71"/>
    <w:rsid w:val="00464186"/>
    <w:rsid w:val="00466DA4"/>
    <w:rsid w:val="004674F7"/>
    <w:rsid w:val="004727EF"/>
    <w:rsid w:val="00473177"/>
    <w:rsid w:val="004731D8"/>
    <w:rsid w:val="00473BED"/>
    <w:rsid w:val="00475DF8"/>
    <w:rsid w:val="004817A1"/>
    <w:rsid w:val="004841A7"/>
    <w:rsid w:val="0048428A"/>
    <w:rsid w:val="00491748"/>
    <w:rsid w:val="00495DC9"/>
    <w:rsid w:val="00497EB7"/>
    <w:rsid w:val="004A2A36"/>
    <w:rsid w:val="004A2BAF"/>
    <w:rsid w:val="004A408A"/>
    <w:rsid w:val="004B0A2C"/>
    <w:rsid w:val="004B16E4"/>
    <w:rsid w:val="004B1B05"/>
    <w:rsid w:val="004B5E0D"/>
    <w:rsid w:val="004C0166"/>
    <w:rsid w:val="004C09FF"/>
    <w:rsid w:val="004C3E36"/>
    <w:rsid w:val="004D5D6C"/>
    <w:rsid w:val="004D5FC4"/>
    <w:rsid w:val="004E0017"/>
    <w:rsid w:val="004E28C6"/>
    <w:rsid w:val="004E3085"/>
    <w:rsid w:val="004E3640"/>
    <w:rsid w:val="004E46E2"/>
    <w:rsid w:val="004E471D"/>
    <w:rsid w:val="004F138F"/>
    <w:rsid w:val="004F40F1"/>
    <w:rsid w:val="005014A6"/>
    <w:rsid w:val="0050341E"/>
    <w:rsid w:val="00503736"/>
    <w:rsid w:val="005046A3"/>
    <w:rsid w:val="00516523"/>
    <w:rsid w:val="00516DCA"/>
    <w:rsid w:val="00517804"/>
    <w:rsid w:val="00521A10"/>
    <w:rsid w:val="00521CA5"/>
    <w:rsid w:val="00521E9A"/>
    <w:rsid w:val="005228B6"/>
    <w:rsid w:val="0052578C"/>
    <w:rsid w:val="005262BD"/>
    <w:rsid w:val="0053117E"/>
    <w:rsid w:val="00531E20"/>
    <w:rsid w:val="00535580"/>
    <w:rsid w:val="0054014A"/>
    <w:rsid w:val="00545F47"/>
    <w:rsid w:val="0055001D"/>
    <w:rsid w:val="00554921"/>
    <w:rsid w:val="00554B4E"/>
    <w:rsid w:val="00556884"/>
    <w:rsid w:val="00556D67"/>
    <w:rsid w:val="00556F4F"/>
    <w:rsid w:val="00560526"/>
    <w:rsid w:val="00561F25"/>
    <w:rsid w:val="005665FB"/>
    <w:rsid w:val="005719DB"/>
    <w:rsid w:val="00572F61"/>
    <w:rsid w:val="005739FD"/>
    <w:rsid w:val="00581907"/>
    <w:rsid w:val="00582032"/>
    <w:rsid w:val="0058216D"/>
    <w:rsid w:val="005827D1"/>
    <w:rsid w:val="00582CEE"/>
    <w:rsid w:val="0058369E"/>
    <w:rsid w:val="00584360"/>
    <w:rsid w:val="0058542B"/>
    <w:rsid w:val="00593ACD"/>
    <w:rsid w:val="00594496"/>
    <w:rsid w:val="005A2E3E"/>
    <w:rsid w:val="005A486D"/>
    <w:rsid w:val="005A73BC"/>
    <w:rsid w:val="005A7A1E"/>
    <w:rsid w:val="005B3244"/>
    <w:rsid w:val="005C1EEF"/>
    <w:rsid w:val="005C4BF4"/>
    <w:rsid w:val="005C4C61"/>
    <w:rsid w:val="005D0915"/>
    <w:rsid w:val="005D2251"/>
    <w:rsid w:val="005D4CA0"/>
    <w:rsid w:val="005D4F48"/>
    <w:rsid w:val="005E11F4"/>
    <w:rsid w:val="005E36E9"/>
    <w:rsid w:val="005E51B4"/>
    <w:rsid w:val="005E7772"/>
    <w:rsid w:val="005F0265"/>
    <w:rsid w:val="005F2967"/>
    <w:rsid w:val="005F29D5"/>
    <w:rsid w:val="005F2CE8"/>
    <w:rsid w:val="005F368E"/>
    <w:rsid w:val="005F375A"/>
    <w:rsid w:val="00601730"/>
    <w:rsid w:val="00602D32"/>
    <w:rsid w:val="006074FE"/>
    <w:rsid w:val="006134FC"/>
    <w:rsid w:val="00613861"/>
    <w:rsid w:val="006138B3"/>
    <w:rsid w:val="006140C6"/>
    <w:rsid w:val="00615E6B"/>
    <w:rsid w:val="00615F55"/>
    <w:rsid w:val="00617D06"/>
    <w:rsid w:val="0062067C"/>
    <w:rsid w:val="00623701"/>
    <w:rsid w:val="00625C5C"/>
    <w:rsid w:val="0064413F"/>
    <w:rsid w:val="0064441B"/>
    <w:rsid w:val="0064756C"/>
    <w:rsid w:val="006507AB"/>
    <w:rsid w:val="0065174A"/>
    <w:rsid w:val="0065362B"/>
    <w:rsid w:val="00654FFF"/>
    <w:rsid w:val="00657262"/>
    <w:rsid w:val="0066288D"/>
    <w:rsid w:val="00663552"/>
    <w:rsid w:val="00663976"/>
    <w:rsid w:val="00674FCE"/>
    <w:rsid w:val="00677B6C"/>
    <w:rsid w:val="00677FCC"/>
    <w:rsid w:val="00682553"/>
    <w:rsid w:val="006872C1"/>
    <w:rsid w:val="006906F1"/>
    <w:rsid w:val="00695504"/>
    <w:rsid w:val="006A0D92"/>
    <w:rsid w:val="006A49E9"/>
    <w:rsid w:val="006A6A07"/>
    <w:rsid w:val="006B5CCE"/>
    <w:rsid w:val="006C0B32"/>
    <w:rsid w:val="006C2668"/>
    <w:rsid w:val="006C364E"/>
    <w:rsid w:val="006C4AF4"/>
    <w:rsid w:val="006C5F04"/>
    <w:rsid w:val="006C655D"/>
    <w:rsid w:val="006D3AF2"/>
    <w:rsid w:val="006D3F2F"/>
    <w:rsid w:val="006D4924"/>
    <w:rsid w:val="006E0937"/>
    <w:rsid w:val="006E1737"/>
    <w:rsid w:val="006E2ABB"/>
    <w:rsid w:val="006E344F"/>
    <w:rsid w:val="006E3536"/>
    <w:rsid w:val="006E5326"/>
    <w:rsid w:val="006F7DCD"/>
    <w:rsid w:val="007031CB"/>
    <w:rsid w:val="00703BB9"/>
    <w:rsid w:val="0070495C"/>
    <w:rsid w:val="00711AF0"/>
    <w:rsid w:val="00714488"/>
    <w:rsid w:val="0071471F"/>
    <w:rsid w:val="00715DB0"/>
    <w:rsid w:val="00717379"/>
    <w:rsid w:val="007210A8"/>
    <w:rsid w:val="00722DA2"/>
    <w:rsid w:val="00725659"/>
    <w:rsid w:val="00726DF7"/>
    <w:rsid w:val="007275A2"/>
    <w:rsid w:val="00732716"/>
    <w:rsid w:val="00733E5C"/>
    <w:rsid w:val="007346C4"/>
    <w:rsid w:val="00737603"/>
    <w:rsid w:val="00743AE6"/>
    <w:rsid w:val="00746CE2"/>
    <w:rsid w:val="007541D3"/>
    <w:rsid w:val="007565C1"/>
    <w:rsid w:val="0076039E"/>
    <w:rsid w:val="007622F2"/>
    <w:rsid w:val="00762407"/>
    <w:rsid w:val="007639DF"/>
    <w:rsid w:val="007646AD"/>
    <w:rsid w:val="0077015B"/>
    <w:rsid w:val="00770378"/>
    <w:rsid w:val="00772243"/>
    <w:rsid w:val="00776E4D"/>
    <w:rsid w:val="00777C59"/>
    <w:rsid w:val="00782E94"/>
    <w:rsid w:val="00797EB9"/>
    <w:rsid w:val="007A012E"/>
    <w:rsid w:val="007A0352"/>
    <w:rsid w:val="007A4447"/>
    <w:rsid w:val="007A50C7"/>
    <w:rsid w:val="007A6CF3"/>
    <w:rsid w:val="007A7B6B"/>
    <w:rsid w:val="007B009F"/>
    <w:rsid w:val="007B1439"/>
    <w:rsid w:val="007B6B90"/>
    <w:rsid w:val="007B7BA3"/>
    <w:rsid w:val="007B7E5F"/>
    <w:rsid w:val="007C117B"/>
    <w:rsid w:val="007C2BBD"/>
    <w:rsid w:val="007C34A1"/>
    <w:rsid w:val="007D0DB4"/>
    <w:rsid w:val="007D0EF5"/>
    <w:rsid w:val="007E223A"/>
    <w:rsid w:val="007E28D4"/>
    <w:rsid w:val="007E3CA8"/>
    <w:rsid w:val="007E7E3C"/>
    <w:rsid w:val="007F0120"/>
    <w:rsid w:val="007F569A"/>
    <w:rsid w:val="00801D93"/>
    <w:rsid w:val="008027D2"/>
    <w:rsid w:val="00820102"/>
    <w:rsid w:val="00821A5E"/>
    <w:rsid w:val="00822990"/>
    <w:rsid w:val="008231CB"/>
    <w:rsid w:val="008311D0"/>
    <w:rsid w:val="00832C17"/>
    <w:rsid w:val="00837740"/>
    <w:rsid w:val="00837BA0"/>
    <w:rsid w:val="008522E4"/>
    <w:rsid w:val="008646D9"/>
    <w:rsid w:val="00871581"/>
    <w:rsid w:val="0087187C"/>
    <w:rsid w:val="00872E93"/>
    <w:rsid w:val="00874304"/>
    <w:rsid w:val="00881461"/>
    <w:rsid w:val="00885002"/>
    <w:rsid w:val="0088510C"/>
    <w:rsid w:val="008938B6"/>
    <w:rsid w:val="008942D6"/>
    <w:rsid w:val="00895A13"/>
    <w:rsid w:val="008A0A6F"/>
    <w:rsid w:val="008A4DEC"/>
    <w:rsid w:val="008A64DD"/>
    <w:rsid w:val="008A7289"/>
    <w:rsid w:val="008B0F7D"/>
    <w:rsid w:val="008B1EBC"/>
    <w:rsid w:val="008B1F08"/>
    <w:rsid w:val="008B1F1D"/>
    <w:rsid w:val="008B2A0B"/>
    <w:rsid w:val="008B41E3"/>
    <w:rsid w:val="008B4892"/>
    <w:rsid w:val="008B7F07"/>
    <w:rsid w:val="008C42D3"/>
    <w:rsid w:val="008D3F81"/>
    <w:rsid w:val="008E0445"/>
    <w:rsid w:val="008E0E36"/>
    <w:rsid w:val="008E6F9E"/>
    <w:rsid w:val="008F246A"/>
    <w:rsid w:val="008F26A6"/>
    <w:rsid w:val="0090561C"/>
    <w:rsid w:val="00911691"/>
    <w:rsid w:val="0091332A"/>
    <w:rsid w:val="00916BC2"/>
    <w:rsid w:val="0092233E"/>
    <w:rsid w:val="0092263A"/>
    <w:rsid w:val="009242ED"/>
    <w:rsid w:val="0093237C"/>
    <w:rsid w:val="0093374A"/>
    <w:rsid w:val="00933C0F"/>
    <w:rsid w:val="00936068"/>
    <w:rsid w:val="00936319"/>
    <w:rsid w:val="00937219"/>
    <w:rsid w:val="0094144C"/>
    <w:rsid w:val="009436FD"/>
    <w:rsid w:val="0094624F"/>
    <w:rsid w:val="009615D4"/>
    <w:rsid w:val="00962020"/>
    <w:rsid w:val="00964DC4"/>
    <w:rsid w:val="0096655F"/>
    <w:rsid w:val="00966AC1"/>
    <w:rsid w:val="00967B0C"/>
    <w:rsid w:val="00977015"/>
    <w:rsid w:val="009840B2"/>
    <w:rsid w:val="0099353F"/>
    <w:rsid w:val="00996AF9"/>
    <w:rsid w:val="009975B9"/>
    <w:rsid w:val="009A1DF3"/>
    <w:rsid w:val="009A2F17"/>
    <w:rsid w:val="009A4125"/>
    <w:rsid w:val="009A6889"/>
    <w:rsid w:val="009A7C6D"/>
    <w:rsid w:val="009B0787"/>
    <w:rsid w:val="009B33EA"/>
    <w:rsid w:val="009B3FDE"/>
    <w:rsid w:val="009C4722"/>
    <w:rsid w:val="009C67F2"/>
    <w:rsid w:val="009D4747"/>
    <w:rsid w:val="009D6C4A"/>
    <w:rsid w:val="009F290F"/>
    <w:rsid w:val="009F6C47"/>
    <w:rsid w:val="00A004D4"/>
    <w:rsid w:val="00A0337A"/>
    <w:rsid w:val="00A049A3"/>
    <w:rsid w:val="00A05F9D"/>
    <w:rsid w:val="00A0773B"/>
    <w:rsid w:val="00A12EA3"/>
    <w:rsid w:val="00A14DC6"/>
    <w:rsid w:val="00A20D40"/>
    <w:rsid w:val="00A21937"/>
    <w:rsid w:val="00A27C57"/>
    <w:rsid w:val="00A30AB2"/>
    <w:rsid w:val="00A4061D"/>
    <w:rsid w:val="00A40F74"/>
    <w:rsid w:val="00A670E9"/>
    <w:rsid w:val="00A7050A"/>
    <w:rsid w:val="00A70571"/>
    <w:rsid w:val="00A70C1D"/>
    <w:rsid w:val="00A71546"/>
    <w:rsid w:val="00A73A6F"/>
    <w:rsid w:val="00A74842"/>
    <w:rsid w:val="00A74E2D"/>
    <w:rsid w:val="00A76D06"/>
    <w:rsid w:val="00A80B8E"/>
    <w:rsid w:val="00A814D8"/>
    <w:rsid w:val="00A84CC3"/>
    <w:rsid w:val="00A861DC"/>
    <w:rsid w:val="00A8741E"/>
    <w:rsid w:val="00A90EE1"/>
    <w:rsid w:val="00A924E2"/>
    <w:rsid w:val="00A9359B"/>
    <w:rsid w:val="00AA2D6B"/>
    <w:rsid w:val="00AA3EB4"/>
    <w:rsid w:val="00AA5685"/>
    <w:rsid w:val="00AB2C7D"/>
    <w:rsid w:val="00AC796D"/>
    <w:rsid w:val="00AD2903"/>
    <w:rsid w:val="00AD3F74"/>
    <w:rsid w:val="00AD5F96"/>
    <w:rsid w:val="00AD64A1"/>
    <w:rsid w:val="00AE4309"/>
    <w:rsid w:val="00AE50E0"/>
    <w:rsid w:val="00AE6EE7"/>
    <w:rsid w:val="00AF25F1"/>
    <w:rsid w:val="00AF308D"/>
    <w:rsid w:val="00AF5215"/>
    <w:rsid w:val="00B0207A"/>
    <w:rsid w:val="00B07C45"/>
    <w:rsid w:val="00B10D83"/>
    <w:rsid w:val="00B1170B"/>
    <w:rsid w:val="00B127C7"/>
    <w:rsid w:val="00B1476F"/>
    <w:rsid w:val="00B1524B"/>
    <w:rsid w:val="00B23603"/>
    <w:rsid w:val="00B25E8D"/>
    <w:rsid w:val="00B260F7"/>
    <w:rsid w:val="00B344D9"/>
    <w:rsid w:val="00B46B1E"/>
    <w:rsid w:val="00B54276"/>
    <w:rsid w:val="00B60477"/>
    <w:rsid w:val="00B63A5A"/>
    <w:rsid w:val="00B65B93"/>
    <w:rsid w:val="00B66ACF"/>
    <w:rsid w:val="00B66B2F"/>
    <w:rsid w:val="00B712A4"/>
    <w:rsid w:val="00B729F5"/>
    <w:rsid w:val="00B747E7"/>
    <w:rsid w:val="00B81227"/>
    <w:rsid w:val="00B82851"/>
    <w:rsid w:val="00B82AAD"/>
    <w:rsid w:val="00B82E5D"/>
    <w:rsid w:val="00B87859"/>
    <w:rsid w:val="00B92C5D"/>
    <w:rsid w:val="00B93D0E"/>
    <w:rsid w:val="00B93F65"/>
    <w:rsid w:val="00B97393"/>
    <w:rsid w:val="00BA7623"/>
    <w:rsid w:val="00BB374D"/>
    <w:rsid w:val="00BB6F0F"/>
    <w:rsid w:val="00BB74DC"/>
    <w:rsid w:val="00BC135C"/>
    <w:rsid w:val="00BC4E2A"/>
    <w:rsid w:val="00BD38DF"/>
    <w:rsid w:val="00BD3B62"/>
    <w:rsid w:val="00BD65E7"/>
    <w:rsid w:val="00BE1177"/>
    <w:rsid w:val="00BE20C3"/>
    <w:rsid w:val="00BE374D"/>
    <w:rsid w:val="00BE6BDC"/>
    <w:rsid w:val="00BE7988"/>
    <w:rsid w:val="00BF2226"/>
    <w:rsid w:val="00BF25CE"/>
    <w:rsid w:val="00BF5E3D"/>
    <w:rsid w:val="00BF5FDB"/>
    <w:rsid w:val="00BF6C1C"/>
    <w:rsid w:val="00C0014F"/>
    <w:rsid w:val="00C01E68"/>
    <w:rsid w:val="00C04534"/>
    <w:rsid w:val="00C10870"/>
    <w:rsid w:val="00C11924"/>
    <w:rsid w:val="00C14A64"/>
    <w:rsid w:val="00C15DFF"/>
    <w:rsid w:val="00C17998"/>
    <w:rsid w:val="00C20A1D"/>
    <w:rsid w:val="00C2568D"/>
    <w:rsid w:val="00C314EA"/>
    <w:rsid w:val="00C3286F"/>
    <w:rsid w:val="00C33453"/>
    <w:rsid w:val="00C37A29"/>
    <w:rsid w:val="00C4293E"/>
    <w:rsid w:val="00C44D8B"/>
    <w:rsid w:val="00C47406"/>
    <w:rsid w:val="00C477E2"/>
    <w:rsid w:val="00C51185"/>
    <w:rsid w:val="00C53561"/>
    <w:rsid w:val="00C53D47"/>
    <w:rsid w:val="00C55470"/>
    <w:rsid w:val="00C62578"/>
    <w:rsid w:val="00C70B95"/>
    <w:rsid w:val="00C70EC0"/>
    <w:rsid w:val="00C72F7C"/>
    <w:rsid w:val="00C74FE1"/>
    <w:rsid w:val="00C7502E"/>
    <w:rsid w:val="00C83DE8"/>
    <w:rsid w:val="00C85F84"/>
    <w:rsid w:val="00C8703D"/>
    <w:rsid w:val="00C90984"/>
    <w:rsid w:val="00C971FF"/>
    <w:rsid w:val="00CA4B18"/>
    <w:rsid w:val="00CA5DEE"/>
    <w:rsid w:val="00CB14ED"/>
    <w:rsid w:val="00CB1BFC"/>
    <w:rsid w:val="00CB2078"/>
    <w:rsid w:val="00CB3D7A"/>
    <w:rsid w:val="00CB65C3"/>
    <w:rsid w:val="00CB7EA6"/>
    <w:rsid w:val="00CC064A"/>
    <w:rsid w:val="00CC09E6"/>
    <w:rsid w:val="00CC2790"/>
    <w:rsid w:val="00CD3C58"/>
    <w:rsid w:val="00CD61EB"/>
    <w:rsid w:val="00CD6426"/>
    <w:rsid w:val="00CE01D1"/>
    <w:rsid w:val="00CE256D"/>
    <w:rsid w:val="00CF433D"/>
    <w:rsid w:val="00CF54AF"/>
    <w:rsid w:val="00D1528F"/>
    <w:rsid w:val="00D2204A"/>
    <w:rsid w:val="00D24A89"/>
    <w:rsid w:val="00D25045"/>
    <w:rsid w:val="00D311B5"/>
    <w:rsid w:val="00D32125"/>
    <w:rsid w:val="00D3260F"/>
    <w:rsid w:val="00D33426"/>
    <w:rsid w:val="00D33FCC"/>
    <w:rsid w:val="00D361A2"/>
    <w:rsid w:val="00D36A7D"/>
    <w:rsid w:val="00D42F6E"/>
    <w:rsid w:val="00D51224"/>
    <w:rsid w:val="00D51636"/>
    <w:rsid w:val="00D57A88"/>
    <w:rsid w:val="00D60649"/>
    <w:rsid w:val="00D65A41"/>
    <w:rsid w:val="00D66ABF"/>
    <w:rsid w:val="00D76D7A"/>
    <w:rsid w:val="00D76F54"/>
    <w:rsid w:val="00D77B08"/>
    <w:rsid w:val="00D85D4D"/>
    <w:rsid w:val="00D92FC6"/>
    <w:rsid w:val="00DA62F0"/>
    <w:rsid w:val="00DA7C29"/>
    <w:rsid w:val="00DB0883"/>
    <w:rsid w:val="00DB34EA"/>
    <w:rsid w:val="00DB443E"/>
    <w:rsid w:val="00DB4502"/>
    <w:rsid w:val="00DB7642"/>
    <w:rsid w:val="00DB7F97"/>
    <w:rsid w:val="00DC1B18"/>
    <w:rsid w:val="00DD13E9"/>
    <w:rsid w:val="00DF177D"/>
    <w:rsid w:val="00DF1DF0"/>
    <w:rsid w:val="00DF37DE"/>
    <w:rsid w:val="00DF4FFE"/>
    <w:rsid w:val="00DF6768"/>
    <w:rsid w:val="00E034AA"/>
    <w:rsid w:val="00E05D21"/>
    <w:rsid w:val="00E1123F"/>
    <w:rsid w:val="00E11FEE"/>
    <w:rsid w:val="00E15E93"/>
    <w:rsid w:val="00E20879"/>
    <w:rsid w:val="00E2249E"/>
    <w:rsid w:val="00E228A3"/>
    <w:rsid w:val="00E25647"/>
    <w:rsid w:val="00E32F93"/>
    <w:rsid w:val="00E33A2C"/>
    <w:rsid w:val="00E35120"/>
    <w:rsid w:val="00E3533F"/>
    <w:rsid w:val="00E36C24"/>
    <w:rsid w:val="00E3718C"/>
    <w:rsid w:val="00E42CF9"/>
    <w:rsid w:val="00E4362A"/>
    <w:rsid w:val="00E521AE"/>
    <w:rsid w:val="00E52353"/>
    <w:rsid w:val="00E52CF2"/>
    <w:rsid w:val="00E57568"/>
    <w:rsid w:val="00E67EEB"/>
    <w:rsid w:val="00E720ED"/>
    <w:rsid w:val="00E772FF"/>
    <w:rsid w:val="00E80FBE"/>
    <w:rsid w:val="00E8173E"/>
    <w:rsid w:val="00E83382"/>
    <w:rsid w:val="00E9023C"/>
    <w:rsid w:val="00E91676"/>
    <w:rsid w:val="00E9400F"/>
    <w:rsid w:val="00E96A71"/>
    <w:rsid w:val="00E97FAD"/>
    <w:rsid w:val="00EA0E0F"/>
    <w:rsid w:val="00EA511D"/>
    <w:rsid w:val="00EA633B"/>
    <w:rsid w:val="00EB6430"/>
    <w:rsid w:val="00EC0044"/>
    <w:rsid w:val="00EC0832"/>
    <w:rsid w:val="00EC0D6E"/>
    <w:rsid w:val="00EC15AF"/>
    <w:rsid w:val="00EC361C"/>
    <w:rsid w:val="00EC68F5"/>
    <w:rsid w:val="00EC6F9F"/>
    <w:rsid w:val="00ED2EE0"/>
    <w:rsid w:val="00ED36B6"/>
    <w:rsid w:val="00ED4E07"/>
    <w:rsid w:val="00ED587A"/>
    <w:rsid w:val="00EE5597"/>
    <w:rsid w:val="00EE6F14"/>
    <w:rsid w:val="00EF50EA"/>
    <w:rsid w:val="00EF6261"/>
    <w:rsid w:val="00EF6A26"/>
    <w:rsid w:val="00F0342B"/>
    <w:rsid w:val="00F0390E"/>
    <w:rsid w:val="00F041FD"/>
    <w:rsid w:val="00F13E96"/>
    <w:rsid w:val="00F14307"/>
    <w:rsid w:val="00F1488F"/>
    <w:rsid w:val="00F162D4"/>
    <w:rsid w:val="00F241AA"/>
    <w:rsid w:val="00F33EEE"/>
    <w:rsid w:val="00F40A76"/>
    <w:rsid w:val="00F420D1"/>
    <w:rsid w:val="00F4702C"/>
    <w:rsid w:val="00F509DD"/>
    <w:rsid w:val="00F51C43"/>
    <w:rsid w:val="00F60A7B"/>
    <w:rsid w:val="00F631FE"/>
    <w:rsid w:val="00F66276"/>
    <w:rsid w:val="00F66CC3"/>
    <w:rsid w:val="00F70114"/>
    <w:rsid w:val="00F713A5"/>
    <w:rsid w:val="00F77108"/>
    <w:rsid w:val="00F8366F"/>
    <w:rsid w:val="00F87B07"/>
    <w:rsid w:val="00F919DE"/>
    <w:rsid w:val="00F930D7"/>
    <w:rsid w:val="00F946C4"/>
    <w:rsid w:val="00FA1292"/>
    <w:rsid w:val="00FA1B57"/>
    <w:rsid w:val="00FA4D7F"/>
    <w:rsid w:val="00FA70E9"/>
    <w:rsid w:val="00FA7379"/>
    <w:rsid w:val="00FB02EA"/>
    <w:rsid w:val="00FB120D"/>
    <w:rsid w:val="00FB1A13"/>
    <w:rsid w:val="00FB1B4E"/>
    <w:rsid w:val="00FB1B5C"/>
    <w:rsid w:val="00FB1CDE"/>
    <w:rsid w:val="00FB3D8D"/>
    <w:rsid w:val="00FB4263"/>
    <w:rsid w:val="00FC2D8B"/>
    <w:rsid w:val="00FC5898"/>
    <w:rsid w:val="00FC66E6"/>
    <w:rsid w:val="00FD0183"/>
    <w:rsid w:val="00FD106C"/>
    <w:rsid w:val="00FD1AC9"/>
    <w:rsid w:val="00FD3358"/>
    <w:rsid w:val="00FD3546"/>
    <w:rsid w:val="00FD434B"/>
    <w:rsid w:val="00FE0606"/>
    <w:rsid w:val="00FE1FE8"/>
    <w:rsid w:val="00FE579E"/>
    <w:rsid w:val="00FE62B6"/>
    <w:rsid w:val="00FE6739"/>
    <w:rsid w:val="00FE77BF"/>
    <w:rsid w:val="00FF0C27"/>
    <w:rsid w:val="00FF0D18"/>
    <w:rsid w:val="00FF30D4"/>
    <w:rsid w:val="00FF55B9"/>
    <w:rsid w:val="15CDFAB6"/>
    <w:rsid w:val="1A164B3A"/>
    <w:rsid w:val="217051FA"/>
    <w:rsid w:val="29990E9A"/>
    <w:rsid w:val="30DB7B15"/>
    <w:rsid w:val="331A2EE4"/>
    <w:rsid w:val="3E0D0A7F"/>
    <w:rsid w:val="441F2F6C"/>
    <w:rsid w:val="498613CE"/>
    <w:rsid w:val="4E34B28F"/>
    <w:rsid w:val="6413E636"/>
    <w:rsid w:val="6B153262"/>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86B98"/>
  <w15:chartTrackingRefBased/>
  <w15:docId w15:val="{D1F3C64F-A621-435F-AF6B-B747B6AEA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67F2"/>
    <w:rPr>
      <w:spacing w:val="5"/>
      <w:sz w:val="18"/>
    </w:rPr>
  </w:style>
  <w:style w:type="paragraph" w:styleId="1">
    <w:name w:val="heading 1"/>
    <w:basedOn w:val="a"/>
    <w:next w:val="a"/>
    <w:link w:val="10"/>
    <w:uiPriority w:val="1"/>
    <w:qFormat/>
    <w:rsid w:val="0088510C"/>
    <w:pPr>
      <w:keepNext/>
      <w:keepLines/>
      <w:spacing w:before="240" w:after="0"/>
      <w:outlineLvl w:val="0"/>
    </w:pPr>
    <w:rPr>
      <w:rFonts w:ascii="Franklin Gothic Medium" w:eastAsiaTheme="majorEastAsia" w:hAnsi="Franklin Gothic Medium" w:cstheme="majorBidi"/>
      <w:color w:val="385988" w:themeColor="accent1"/>
      <w:sz w:val="22"/>
      <w:szCs w:val="32"/>
    </w:rPr>
  </w:style>
  <w:style w:type="paragraph" w:styleId="2">
    <w:name w:val="heading 2"/>
    <w:basedOn w:val="a"/>
    <w:next w:val="a"/>
    <w:link w:val="20"/>
    <w:uiPriority w:val="1"/>
    <w:unhideWhenUsed/>
    <w:qFormat/>
    <w:rsid w:val="003332BE"/>
    <w:pPr>
      <w:keepNext/>
      <w:keepLines/>
      <w:spacing w:before="120" w:after="240"/>
      <w:outlineLvl w:val="1"/>
    </w:pPr>
    <w:rPr>
      <w:rFonts w:ascii="Franklin Gothic Medium" w:eastAsiaTheme="majorEastAsia" w:hAnsi="Franklin Gothic Medium" w:cstheme="majorBidi"/>
      <w:color w:val="385988" w:themeColor="accent1"/>
      <w:szCs w:val="26"/>
    </w:rPr>
  </w:style>
  <w:style w:type="paragraph" w:styleId="3">
    <w:name w:val="heading 3"/>
    <w:basedOn w:val="a"/>
    <w:next w:val="a"/>
    <w:link w:val="30"/>
    <w:uiPriority w:val="1"/>
    <w:unhideWhenUsed/>
    <w:qFormat/>
    <w:rsid w:val="003332BE"/>
    <w:pPr>
      <w:keepNext/>
      <w:keepLines/>
      <w:spacing w:before="120" w:after="240"/>
      <w:outlineLvl w:val="2"/>
    </w:pPr>
    <w:rPr>
      <w:rFonts w:ascii="Franklin Gothic Book" w:eastAsiaTheme="majorEastAsia" w:hAnsi="Franklin Gothic Book" w:cstheme="majorBidi"/>
      <w:color w:val="385988" w:themeColor="accent1"/>
      <w:szCs w:val="24"/>
    </w:rPr>
  </w:style>
  <w:style w:type="paragraph" w:styleId="4">
    <w:name w:val="heading 4"/>
    <w:basedOn w:val="a"/>
    <w:next w:val="a"/>
    <w:link w:val="40"/>
    <w:uiPriority w:val="1"/>
    <w:unhideWhenUsed/>
    <w:qFormat/>
    <w:rsid w:val="003332BE"/>
    <w:pPr>
      <w:keepNext/>
      <w:keepLines/>
      <w:spacing w:before="40" w:after="0"/>
      <w:outlineLvl w:val="3"/>
    </w:pPr>
    <w:rPr>
      <w:rFonts w:ascii="Franklin Gothic Book" w:eastAsiaTheme="majorEastAsia" w:hAnsi="Franklin Gothic Book" w:cstheme="majorBidi"/>
      <w:i/>
      <w:iCs/>
      <w:color w:val="2A4265" w:themeColor="accent1" w:themeShade="BF"/>
    </w:rPr>
  </w:style>
  <w:style w:type="paragraph" w:styleId="5">
    <w:name w:val="heading 5"/>
    <w:basedOn w:val="a"/>
    <w:next w:val="a"/>
    <w:link w:val="50"/>
    <w:uiPriority w:val="9"/>
    <w:unhideWhenUsed/>
    <w:rsid w:val="0088510C"/>
    <w:pPr>
      <w:keepNext/>
      <w:keepLines/>
      <w:spacing w:before="40" w:after="0"/>
      <w:outlineLvl w:val="4"/>
    </w:pPr>
    <w:rPr>
      <w:rFonts w:asciiTheme="majorHAnsi" w:eastAsiaTheme="majorEastAsia" w:hAnsiTheme="majorHAnsi" w:cstheme="majorBidi"/>
      <w:color w:val="2A4265" w:themeColor="accent1" w:themeShade="BF"/>
    </w:rPr>
  </w:style>
  <w:style w:type="paragraph" w:styleId="6">
    <w:name w:val="heading 6"/>
    <w:basedOn w:val="a"/>
    <w:next w:val="a"/>
    <w:link w:val="60"/>
    <w:uiPriority w:val="9"/>
    <w:unhideWhenUsed/>
    <w:rsid w:val="00F66276"/>
    <w:pPr>
      <w:keepNext/>
      <w:keepLines/>
      <w:spacing w:before="40" w:after="0"/>
      <w:outlineLvl w:val="5"/>
    </w:pPr>
    <w:rPr>
      <w:rFonts w:asciiTheme="majorHAnsi" w:eastAsiaTheme="majorEastAsia" w:hAnsiTheme="majorHAnsi" w:cstheme="majorBidi"/>
      <w:color w:val="1B2C43" w:themeColor="accent1" w:themeShade="7F"/>
    </w:rPr>
  </w:style>
  <w:style w:type="paragraph" w:styleId="7">
    <w:name w:val="heading 7"/>
    <w:basedOn w:val="a"/>
    <w:next w:val="a"/>
    <w:link w:val="70"/>
    <w:uiPriority w:val="9"/>
    <w:unhideWhenUsed/>
    <w:rsid w:val="00F66276"/>
    <w:pPr>
      <w:keepNext/>
      <w:keepLines/>
      <w:spacing w:before="40" w:after="0"/>
      <w:outlineLvl w:val="6"/>
    </w:pPr>
    <w:rPr>
      <w:rFonts w:asciiTheme="majorHAnsi" w:eastAsiaTheme="majorEastAsia" w:hAnsiTheme="majorHAnsi" w:cstheme="majorBidi"/>
      <w:i/>
      <w:iCs/>
      <w:color w:val="1B2C4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11924"/>
    <w:rPr>
      <w:color w:val="808080"/>
    </w:rPr>
  </w:style>
  <w:style w:type="paragraph" w:styleId="a4">
    <w:name w:val="Date"/>
    <w:basedOn w:val="a"/>
    <w:next w:val="a"/>
    <w:link w:val="a5"/>
    <w:uiPriority w:val="99"/>
    <w:unhideWhenUsed/>
    <w:rsid w:val="00C11924"/>
  </w:style>
  <w:style w:type="character" w:customStyle="1" w:styleId="a5">
    <w:name w:val="日期 字符"/>
    <w:basedOn w:val="a0"/>
    <w:link w:val="a4"/>
    <w:uiPriority w:val="99"/>
    <w:rsid w:val="00C11924"/>
  </w:style>
  <w:style w:type="paragraph" w:styleId="a6">
    <w:name w:val="No Spacing"/>
    <w:basedOn w:val="a"/>
    <w:uiPriority w:val="1"/>
    <w:qFormat/>
    <w:rsid w:val="005046A3"/>
    <w:pPr>
      <w:spacing w:after="0"/>
    </w:pPr>
  </w:style>
  <w:style w:type="paragraph" w:customStyle="1" w:styleId="Address">
    <w:name w:val="Address"/>
    <w:basedOn w:val="a"/>
    <w:next w:val="a"/>
    <w:qFormat/>
    <w:rsid w:val="00087280"/>
    <w:pPr>
      <w:spacing w:after="360"/>
      <w:contextualSpacing/>
    </w:pPr>
  </w:style>
  <w:style w:type="paragraph" w:customStyle="1" w:styleId="Sign-off">
    <w:name w:val="Sign-off"/>
    <w:basedOn w:val="a6"/>
    <w:next w:val="a"/>
    <w:qFormat/>
    <w:rsid w:val="00C11924"/>
    <w:rPr>
      <w:b/>
    </w:rPr>
  </w:style>
  <w:style w:type="paragraph" w:styleId="a7">
    <w:name w:val="List Bullet"/>
    <w:basedOn w:val="a"/>
    <w:uiPriority w:val="99"/>
    <w:unhideWhenUsed/>
    <w:qFormat/>
    <w:rsid w:val="00FB02EA"/>
    <w:pPr>
      <w:ind w:left="170" w:hanging="170"/>
      <w:contextualSpacing/>
    </w:pPr>
  </w:style>
  <w:style w:type="paragraph" w:styleId="21">
    <w:name w:val="List Bullet 2"/>
    <w:basedOn w:val="a"/>
    <w:uiPriority w:val="99"/>
    <w:unhideWhenUsed/>
    <w:qFormat/>
    <w:rsid w:val="00FB02EA"/>
    <w:pPr>
      <w:ind w:left="624" w:hanging="170"/>
      <w:contextualSpacing/>
    </w:pPr>
  </w:style>
  <w:style w:type="paragraph" w:styleId="a8">
    <w:name w:val="List Number"/>
    <w:basedOn w:val="a"/>
    <w:uiPriority w:val="99"/>
    <w:unhideWhenUsed/>
    <w:qFormat/>
    <w:rsid w:val="00FB02EA"/>
    <w:pPr>
      <w:ind w:left="454" w:hanging="454"/>
    </w:pPr>
  </w:style>
  <w:style w:type="numbering" w:customStyle="1" w:styleId="BulletsandLists">
    <w:name w:val="Bullets and Lists"/>
    <w:uiPriority w:val="99"/>
    <w:rsid w:val="00FB02EA"/>
    <w:pPr>
      <w:numPr>
        <w:numId w:val="11"/>
      </w:numPr>
    </w:pPr>
  </w:style>
  <w:style w:type="character" w:customStyle="1" w:styleId="10">
    <w:name w:val="标题 1 字符"/>
    <w:basedOn w:val="a0"/>
    <w:link w:val="1"/>
    <w:uiPriority w:val="9"/>
    <w:rsid w:val="0088510C"/>
    <w:rPr>
      <w:rFonts w:ascii="Franklin Gothic Medium" w:eastAsiaTheme="majorEastAsia" w:hAnsi="Franklin Gothic Medium" w:cstheme="majorBidi"/>
      <w:color w:val="385988" w:themeColor="accent1"/>
      <w:spacing w:val="5"/>
      <w:szCs w:val="32"/>
    </w:rPr>
  </w:style>
  <w:style w:type="paragraph" w:styleId="22">
    <w:name w:val="List Number 2"/>
    <w:basedOn w:val="a"/>
    <w:uiPriority w:val="99"/>
    <w:semiHidden/>
    <w:unhideWhenUsed/>
    <w:rsid w:val="00FB02EA"/>
    <w:pPr>
      <w:contextualSpacing/>
    </w:pPr>
  </w:style>
  <w:style w:type="character" w:customStyle="1" w:styleId="20">
    <w:name w:val="标题 2 字符"/>
    <w:basedOn w:val="a0"/>
    <w:link w:val="2"/>
    <w:uiPriority w:val="9"/>
    <w:rsid w:val="003332BE"/>
    <w:rPr>
      <w:rFonts w:ascii="Franklin Gothic Medium" w:eastAsiaTheme="majorEastAsia" w:hAnsi="Franklin Gothic Medium" w:cstheme="majorBidi"/>
      <w:color w:val="385988" w:themeColor="accent1"/>
      <w:spacing w:val="5"/>
      <w:sz w:val="18"/>
      <w:szCs w:val="26"/>
    </w:rPr>
  </w:style>
  <w:style w:type="paragraph" w:styleId="a9">
    <w:name w:val="List Paragraph"/>
    <w:basedOn w:val="a"/>
    <w:uiPriority w:val="1"/>
    <w:qFormat/>
    <w:rsid w:val="00594496"/>
    <w:pPr>
      <w:ind w:left="284"/>
      <w:contextualSpacing/>
    </w:pPr>
  </w:style>
  <w:style w:type="paragraph" w:styleId="aa">
    <w:name w:val="header"/>
    <w:aliases w:val="Header Address"/>
    <w:basedOn w:val="a"/>
    <w:link w:val="ab"/>
    <w:uiPriority w:val="99"/>
    <w:unhideWhenUsed/>
    <w:rsid w:val="008E6F9E"/>
    <w:pPr>
      <w:framePr w:wrap="around" w:vAnchor="page" w:hAnchor="page" w:x="7826" w:y="993" w:anchorLock="1"/>
      <w:tabs>
        <w:tab w:val="center" w:pos="4513"/>
        <w:tab w:val="right" w:pos="9026"/>
      </w:tabs>
      <w:spacing w:after="80" w:line="216" w:lineRule="auto"/>
    </w:pPr>
    <w:rPr>
      <w:rFonts w:ascii="Franklin Gothic Medium" w:hAnsi="Franklin Gothic Medium"/>
      <w:color w:val="385988" w:themeColor="text2"/>
      <w:spacing w:val="0"/>
      <w:sz w:val="22"/>
    </w:rPr>
  </w:style>
  <w:style w:type="character" w:customStyle="1" w:styleId="ab">
    <w:name w:val="页眉 字符"/>
    <w:aliases w:val="Header Address 字符"/>
    <w:basedOn w:val="a0"/>
    <w:link w:val="aa"/>
    <w:uiPriority w:val="99"/>
    <w:rsid w:val="008E6F9E"/>
    <w:rPr>
      <w:rFonts w:ascii="Franklin Gothic Medium" w:hAnsi="Franklin Gothic Medium"/>
      <w:color w:val="385988" w:themeColor="text2"/>
    </w:rPr>
  </w:style>
  <w:style w:type="paragraph" w:styleId="ac">
    <w:name w:val="footer"/>
    <w:basedOn w:val="a"/>
    <w:link w:val="ad"/>
    <w:uiPriority w:val="99"/>
    <w:unhideWhenUsed/>
    <w:rsid w:val="008E6F9E"/>
    <w:pPr>
      <w:tabs>
        <w:tab w:val="center" w:pos="4513"/>
        <w:tab w:val="right" w:pos="9026"/>
      </w:tabs>
      <w:spacing w:after="0" w:line="216" w:lineRule="auto"/>
    </w:pPr>
    <w:rPr>
      <w:rFonts w:ascii="Franklin Gothic Book" w:hAnsi="Franklin Gothic Book"/>
      <w:color w:val="385988" w:themeColor="text2"/>
      <w:spacing w:val="0"/>
      <w:sz w:val="16"/>
    </w:rPr>
  </w:style>
  <w:style w:type="character" w:customStyle="1" w:styleId="ad">
    <w:name w:val="页脚 字符"/>
    <w:basedOn w:val="a0"/>
    <w:link w:val="ac"/>
    <w:uiPriority w:val="99"/>
    <w:rsid w:val="008E6F9E"/>
    <w:rPr>
      <w:rFonts w:ascii="Franklin Gothic Book" w:hAnsi="Franklin Gothic Book"/>
      <w:color w:val="385988" w:themeColor="text2"/>
      <w:sz w:val="16"/>
    </w:rPr>
  </w:style>
  <w:style w:type="paragraph" w:customStyle="1" w:styleId="Heading1A">
    <w:name w:val="Heading 1 A"/>
    <w:next w:val="a"/>
    <w:qFormat/>
    <w:rsid w:val="0088510C"/>
    <w:pPr>
      <w:spacing w:before="240" w:after="200"/>
      <w:contextualSpacing/>
    </w:pPr>
    <w:rPr>
      <w:rFonts w:ascii="Franklin Gothic Medium" w:eastAsiaTheme="majorEastAsia" w:hAnsi="Franklin Gothic Medium" w:cstheme="majorBidi"/>
      <w:color w:val="385988" w:themeColor="accent1"/>
      <w:spacing w:val="5"/>
      <w:szCs w:val="32"/>
    </w:rPr>
  </w:style>
  <w:style w:type="paragraph" w:customStyle="1" w:styleId="Heading1B">
    <w:name w:val="Heading 1 B"/>
    <w:basedOn w:val="Heading1A"/>
    <w:next w:val="a"/>
    <w:qFormat/>
    <w:rsid w:val="0088510C"/>
    <w:rPr>
      <w:color w:val="DA3868" w:themeColor="accent2"/>
    </w:rPr>
  </w:style>
  <w:style w:type="paragraph" w:customStyle="1" w:styleId="Heading1C">
    <w:name w:val="Heading 1 C"/>
    <w:basedOn w:val="Heading1A"/>
    <w:next w:val="a"/>
    <w:qFormat/>
    <w:rsid w:val="0088510C"/>
    <w:rPr>
      <w:color w:val="00AC91" w:themeColor="accent3"/>
    </w:rPr>
  </w:style>
  <w:style w:type="character" w:customStyle="1" w:styleId="30">
    <w:name w:val="标题 3 字符"/>
    <w:basedOn w:val="a0"/>
    <w:link w:val="3"/>
    <w:uiPriority w:val="9"/>
    <w:rsid w:val="003332BE"/>
    <w:rPr>
      <w:rFonts w:ascii="Franklin Gothic Book" w:eastAsiaTheme="majorEastAsia" w:hAnsi="Franklin Gothic Book" w:cstheme="majorBidi"/>
      <w:color w:val="385988" w:themeColor="accent1"/>
      <w:spacing w:val="5"/>
      <w:sz w:val="18"/>
      <w:szCs w:val="24"/>
    </w:rPr>
  </w:style>
  <w:style w:type="paragraph" w:styleId="31">
    <w:name w:val="List Bullet 3"/>
    <w:basedOn w:val="a"/>
    <w:uiPriority w:val="99"/>
    <w:unhideWhenUsed/>
    <w:rsid w:val="00FB02EA"/>
    <w:pPr>
      <w:ind w:left="794" w:hanging="170"/>
      <w:contextualSpacing/>
    </w:pPr>
  </w:style>
  <w:style w:type="table" w:styleId="ae">
    <w:name w:val="Table Grid"/>
    <w:basedOn w:val="a1"/>
    <w:uiPriority w:val="39"/>
    <w:rsid w:val="005A2E3E"/>
    <w:pPr>
      <w:spacing w:after="0" w:line="240" w:lineRule="auto"/>
    </w:pPr>
    <w:tblPr>
      <w:tblBorders>
        <w:insideH w:val="single" w:sz="2" w:space="0" w:color="auto"/>
        <w:insideV w:val="single" w:sz="2" w:space="0" w:color="auto"/>
      </w:tblBorders>
      <w:tblCellMar>
        <w:top w:w="85" w:type="dxa"/>
        <w:bottom w:w="85" w:type="dxa"/>
      </w:tblCellMar>
    </w:tblPr>
    <w:tblStylePr w:type="firstRow">
      <w:rPr>
        <w:color w:val="FFFFFF" w:themeColor="background1"/>
      </w:rPr>
      <w:tblPr/>
      <w:tcPr>
        <w:tcBorders>
          <w:top w:val="nil"/>
          <w:left w:val="nil"/>
          <w:bottom w:val="nil"/>
          <w:right w:val="nil"/>
          <w:insideH w:val="nil"/>
          <w:insideV w:val="single" w:sz="2" w:space="0" w:color="FFFFFF" w:themeColor="background1"/>
          <w:tl2br w:val="nil"/>
          <w:tr2bl w:val="nil"/>
        </w:tcBorders>
        <w:shd w:val="clear" w:color="auto" w:fill="385988" w:themeFill="accent1"/>
      </w:tcPr>
    </w:tblStylePr>
    <w:tblStylePr w:type="lastRow">
      <w:rPr>
        <w:rFonts w:asciiTheme="majorHAnsi" w:hAnsiTheme="majorHAnsi"/>
      </w:rPr>
      <w:tblPr/>
      <w:tcPr>
        <w:tcBorders>
          <w:top w:val="single" w:sz="6" w:space="0" w:color="auto"/>
          <w:left w:val="nil"/>
          <w:bottom w:val="single" w:sz="6" w:space="0" w:color="auto"/>
          <w:right w:val="nil"/>
          <w:insideH w:val="nil"/>
          <w:insideV w:val="single" w:sz="2" w:space="0" w:color="auto"/>
          <w:tl2br w:val="nil"/>
          <w:tr2bl w:val="nil"/>
        </w:tcBorders>
      </w:tcPr>
    </w:tblStylePr>
    <w:tblStylePr w:type="lastCol">
      <w:pPr>
        <w:wordWrap/>
        <w:jc w:val="right"/>
      </w:pPr>
    </w:tblStylePr>
  </w:style>
  <w:style w:type="table" w:customStyle="1" w:styleId="BlankTable">
    <w:name w:val="Blank Table"/>
    <w:basedOn w:val="a1"/>
    <w:uiPriority w:val="99"/>
    <w:rsid w:val="0001391F"/>
    <w:pPr>
      <w:spacing w:after="0" w:line="240" w:lineRule="auto"/>
    </w:pPr>
    <w:tblPr>
      <w:tblCellMar>
        <w:left w:w="0" w:type="dxa"/>
        <w:right w:w="0" w:type="dxa"/>
      </w:tblCellMar>
    </w:tblPr>
  </w:style>
  <w:style w:type="paragraph" w:customStyle="1" w:styleId="Space">
    <w:name w:val="Space"/>
    <w:basedOn w:val="a"/>
    <w:rsid w:val="001D17DE"/>
    <w:pPr>
      <w:spacing w:after="0" w:line="192" w:lineRule="auto"/>
    </w:pPr>
    <w:rPr>
      <w:sz w:val="8"/>
      <w:szCs w:val="8"/>
    </w:rPr>
  </w:style>
  <w:style w:type="paragraph" w:customStyle="1" w:styleId="TableHeading2">
    <w:name w:val="Table Heading 2"/>
    <w:basedOn w:val="a6"/>
    <w:qFormat/>
    <w:rsid w:val="005A2E3E"/>
    <w:rPr>
      <w:rFonts w:asciiTheme="majorHAnsi" w:hAnsiTheme="majorHAnsi"/>
      <w:color w:val="385988" w:themeColor="text2"/>
    </w:rPr>
  </w:style>
  <w:style w:type="paragraph" w:customStyle="1" w:styleId="TableHeading3">
    <w:name w:val="Table Heading 3"/>
    <w:basedOn w:val="TableHeading2"/>
    <w:qFormat/>
    <w:rsid w:val="005A2E3E"/>
    <w:rPr>
      <w:rFonts w:asciiTheme="minorHAnsi" w:hAnsiTheme="minorHAnsi"/>
    </w:rPr>
  </w:style>
  <w:style w:type="paragraph" w:styleId="af">
    <w:name w:val="caption"/>
    <w:basedOn w:val="a"/>
    <w:next w:val="a"/>
    <w:uiPriority w:val="35"/>
    <w:unhideWhenUsed/>
    <w:qFormat/>
    <w:rsid w:val="005A2E3E"/>
    <w:pPr>
      <w:spacing w:line="240" w:lineRule="auto"/>
    </w:pPr>
    <w:rPr>
      <w:rFonts w:asciiTheme="majorHAnsi" w:hAnsiTheme="majorHAnsi"/>
      <w:iCs/>
      <w:color w:val="385988" w:themeColor="text2"/>
      <w:szCs w:val="18"/>
    </w:rPr>
  </w:style>
  <w:style w:type="paragraph" w:customStyle="1" w:styleId="DocumentID-ClientCode">
    <w:name w:val="Document ID-Client Code"/>
    <w:basedOn w:val="Space"/>
    <w:qFormat/>
    <w:rsid w:val="006A49E9"/>
    <w:pPr>
      <w:spacing w:before="240"/>
    </w:pPr>
    <w:rPr>
      <w:spacing w:val="0"/>
      <w:sz w:val="14"/>
    </w:rPr>
  </w:style>
  <w:style w:type="character" w:customStyle="1" w:styleId="40">
    <w:name w:val="标题 4 字符"/>
    <w:basedOn w:val="a0"/>
    <w:link w:val="4"/>
    <w:uiPriority w:val="9"/>
    <w:rsid w:val="003332BE"/>
    <w:rPr>
      <w:rFonts w:ascii="Franklin Gothic Book" w:eastAsiaTheme="majorEastAsia" w:hAnsi="Franklin Gothic Book" w:cstheme="majorBidi"/>
      <w:i/>
      <w:iCs/>
      <w:color w:val="2A4265" w:themeColor="accent1" w:themeShade="BF"/>
      <w:spacing w:val="5"/>
      <w:sz w:val="18"/>
    </w:rPr>
  </w:style>
  <w:style w:type="character" w:customStyle="1" w:styleId="50">
    <w:name w:val="标题 5 字符"/>
    <w:basedOn w:val="a0"/>
    <w:link w:val="5"/>
    <w:uiPriority w:val="9"/>
    <w:rsid w:val="0088510C"/>
    <w:rPr>
      <w:rFonts w:asciiTheme="majorHAnsi" w:eastAsiaTheme="majorEastAsia" w:hAnsiTheme="majorHAnsi" w:cstheme="majorBidi"/>
      <w:color w:val="2A4265" w:themeColor="accent1" w:themeShade="BF"/>
      <w:spacing w:val="5"/>
      <w:sz w:val="18"/>
    </w:rPr>
  </w:style>
  <w:style w:type="character" w:customStyle="1" w:styleId="60">
    <w:name w:val="标题 6 字符"/>
    <w:basedOn w:val="a0"/>
    <w:link w:val="6"/>
    <w:uiPriority w:val="9"/>
    <w:rsid w:val="00F66276"/>
    <w:rPr>
      <w:rFonts w:asciiTheme="majorHAnsi" w:eastAsiaTheme="majorEastAsia" w:hAnsiTheme="majorHAnsi" w:cstheme="majorBidi"/>
      <w:color w:val="1B2C43" w:themeColor="accent1" w:themeShade="7F"/>
      <w:spacing w:val="5"/>
      <w:sz w:val="18"/>
    </w:rPr>
  </w:style>
  <w:style w:type="character" w:customStyle="1" w:styleId="70">
    <w:name w:val="标题 7 字符"/>
    <w:basedOn w:val="a0"/>
    <w:link w:val="7"/>
    <w:uiPriority w:val="9"/>
    <w:rsid w:val="00F66276"/>
    <w:rPr>
      <w:rFonts w:asciiTheme="majorHAnsi" w:eastAsiaTheme="majorEastAsia" w:hAnsiTheme="majorHAnsi" w:cstheme="majorBidi"/>
      <w:i/>
      <w:iCs/>
      <w:color w:val="1B2C43" w:themeColor="accent1" w:themeShade="7F"/>
      <w:spacing w:val="5"/>
      <w:sz w:val="18"/>
    </w:rPr>
  </w:style>
  <w:style w:type="paragraph" w:styleId="af0">
    <w:name w:val="Body Text"/>
    <w:basedOn w:val="a"/>
    <w:link w:val="af1"/>
    <w:uiPriority w:val="1"/>
    <w:qFormat/>
    <w:rsid w:val="00DF6768"/>
    <w:pPr>
      <w:widowControl w:val="0"/>
      <w:spacing w:before="129" w:after="0" w:line="240" w:lineRule="auto"/>
      <w:ind w:left="994" w:hanging="569"/>
    </w:pPr>
    <w:rPr>
      <w:rFonts w:ascii="Franklin Gothic Book" w:eastAsia="Franklin Gothic Book" w:hAnsi="Franklin Gothic Book"/>
      <w:spacing w:val="0"/>
      <w:sz w:val="17"/>
      <w:szCs w:val="17"/>
      <w:lang w:val="en-US"/>
    </w:rPr>
  </w:style>
  <w:style w:type="character" w:customStyle="1" w:styleId="af1">
    <w:name w:val="正文文本 字符"/>
    <w:basedOn w:val="a0"/>
    <w:link w:val="af0"/>
    <w:uiPriority w:val="1"/>
    <w:rsid w:val="00DF6768"/>
    <w:rPr>
      <w:rFonts w:ascii="Franklin Gothic Book" w:eastAsia="Franklin Gothic Book" w:hAnsi="Franklin Gothic Book"/>
      <w:sz w:val="17"/>
      <w:szCs w:val="17"/>
      <w:lang w:val="en-US"/>
    </w:rPr>
  </w:style>
  <w:style w:type="paragraph" w:customStyle="1" w:styleId="TableParagraph">
    <w:name w:val="Table Paragraph"/>
    <w:basedOn w:val="a"/>
    <w:uiPriority w:val="1"/>
    <w:qFormat/>
    <w:rsid w:val="00DF6768"/>
    <w:pPr>
      <w:widowControl w:val="0"/>
      <w:spacing w:after="0" w:line="240" w:lineRule="auto"/>
    </w:pPr>
    <w:rPr>
      <w:spacing w:val="0"/>
      <w:sz w:val="22"/>
      <w:lang w:val="en-US"/>
    </w:rPr>
  </w:style>
  <w:style w:type="character" w:styleId="af2">
    <w:name w:val="Hyperlink"/>
    <w:basedOn w:val="a0"/>
    <w:uiPriority w:val="99"/>
    <w:unhideWhenUsed/>
    <w:rsid w:val="002B4716"/>
    <w:rPr>
      <w:color w:val="000000" w:themeColor="hyperlink"/>
      <w:u w:val="single"/>
    </w:rPr>
  </w:style>
  <w:style w:type="character" w:styleId="af3">
    <w:name w:val="Unresolved Mention"/>
    <w:basedOn w:val="a0"/>
    <w:uiPriority w:val="99"/>
    <w:semiHidden/>
    <w:unhideWhenUsed/>
    <w:rsid w:val="002B4716"/>
    <w:rPr>
      <w:color w:val="605E5C"/>
      <w:shd w:val="clear" w:color="auto" w:fill="E1DFDD"/>
    </w:rPr>
  </w:style>
  <w:style w:type="paragraph" w:styleId="af4">
    <w:name w:val="Revision"/>
    <w:hidden/>
    <w:uiPriority w:val="99"/>
    <w:semiHidden/>
    <w:rsid w:val="009A4125"/>
    <w:pPr>
      <w:spacing w:after="0" w:line="240" w:lineRule="auto"/>
    </w:pPr>
    <w:rPr>
      <w:spacing w:val="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109354">
      <w:bodyDiv w:val="1"/>
      <w:marLeft w:val="0"/>
      <w:marRight w:val="0"/>
      <w:marTop w:val="0"/>
      <w:marBottom w:val="0"/>
      <w:divBdr>
        <w:top w:val="none" w:sz="0" w:space="0" w:color="auto"/>
        <w:left w:val="none" w:sz="0" w:space="0" w:color="auto"/>
        <w:bottom w:val="none" w:sz="0" w:space="0" w:color="auto"/>
        <w:right w:val="none" w:sz="0" w:space="0" w:color="auto"/>
      </w:divBdr>
      <w:divsChild>
        <w:div w:id="29843079">
          <w:marLeft w:val="0"/>
          <w:marRight w:val="0"/>
          <w:marTop w:val="0"/>
          <w:marBottom w:val="0"/>
          <w:divBdr>
            <w:top w:val="none" w:sz="0" w:space="0" w:color="auto"/>
            <w:left w:val="none" w:sz="0" w:space="0" w:color="auto"/>
            <w:bottom w:val="none" w:sz="0" w:space="0" w:color="auto"/>
            <w:right w:val="none" w:sz="0" w:space="0" w:color="auto"/>
          </w:divBdr>
          <w:divsChild>
            <w:div w:id="130600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76813">
      <w:bodyDiv w:val="1"/>
      <w:marLeft w:val="0"/>
      <w:marRight w:val="0"/>
      <w:marTop w:val="0"/>
      <w:marBottom w:val="0"/>
      <w:divBdr>
        <w:top w:val="none" w:sz="0" w:space="0" w:color="auto"/>
        <w:left w:val="none" w:sz="0" w:space="0" w:color="auto"/>
        <w:bottom w:val="none" w:sz="0" w:space="0" w:color="auto"/>
        <w:right w:val="none" w:sz="0" w:space="0" w:color="auto"/>
      </w:divBdr>
      <w:divsChild>
        <w:div w:id="1286890900">
          <w:marLeft w:val="0"/>
          <w:marRight w:val="0"/>
          <w:marTop w:val="0"/>
          <w:marBottom w:val="0"/>
          <w:divBdr>
            <w:top w:val="none" w:sz="0" w:space="0" w:color="auto"/>
            <w:left w:val="none" w:sz="0" w:space="0" w:color="auto"/>
            <w:bottom w:val="none" w:sz="0" w:space="0" w:color="auto"/>
            <w:right w:val="none" w:sz="0" w:space="0" w:color="auto"/>
          </w:divBdr>
          <w:divsChild>
            <w:div w:id="118575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84859">
      <w:bodyDiv w:val="1"/>
      <w:marLeft w:val="0"/>
      <w:marRight w:val="0"/>
      <w:marTop w:val="0"/>
      <w:marBottom w:val="0"/>
      <w:divBdr>
        <w:top w:val="none" w:sz="0" w:space="0" w:color="auto"/>
        <w:left w:val="none" w:sz="0" w:space="0" w:color="auto"/>
        <w:bottom w:val="none" w:sz="0" w:space="0" w:color="auto"/>
        <w:right w:val="none" w:sz="0" w:space="0" w:color="auto"/>
      </w:divBdr>
      <w:divsChild>
        <w:div w:id="1185049171">
          <w:marLeft w:val="0"/>
          <w:marRight w:val="0"/>
          <w:marTop w:val="0"/>
          <w:marBottom w:val="0"/>
          <w:divBdr>
            <w:top w:val="none" w:sz="0" w:space="0" w:color="auto"/>
            <w:left w:val="none" w:sz="0" w:space="0" w:color="auto"/>
            <w:bottom w:val="none" w:sz="0" w:space="0" w:color="auto"/>
            <w:right w:val="none" w:sz="0" w:space="0" w:color="auto"/>
          </w:divBdr>
          <w:divsChild>
            <w:div w:id="1940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96396">
      <w:bodyDiv w:val="1"/>
      <w:marLeft w:val="0"/>
      <w:marRight w:val="0"/>
      <w:marTop w:val="0"/>
      <w:marBottom w:val="0"/>
      <w:divBdr>
        <w:top w:val="none" w:sz="0" w:space="0" w:color="auto"/>
        <w:left w:val="none" w:sz="0" w:space="0" w:color="auto"/>
        <w:bottom w:val="none" w:sz="0" w:space="0" w:color="auto"/>
        <w:right w:val="none" w:sz="0" w:space="0" w:color="auto"/>
      </w:divBdr>
      <w:divsChild>
        <w:div w:id="782920756">
          <w:marLeft w:val="0"/>
          <w:marRight w:val="0"/>
          <w:marTop w:val="0"/>
          <w:marBottom w:val="0"/>
          <w:divBdr>
            <w:top w:val="none" w:sz="0" w:space="0" w:color="auto"/>
            <w:left w:val="none" w:sz="0" w:space="0" w:color="auto"/>
            <w:bottom w:val="none" w:sz="0" w:space="0" w:color="auto"/>
            <w:right w:val="none" w:sz="0" w:space="0" w:color="auto"/>
          </w:divBdr>
          <w:divsChild>
            <w:div w:id="126657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6650">
      <w:bodyDiv w:val="1"/>
      <w:marLeft w:val="0"/>
      <w:marRight w:val="0"/>
      <w:marTop w:val="0"/>
      <w:marBottom w:val="0"/>
      <w:divBdr>
        <w:top w:val="none" w:sz="0" w:space="0" w:color="auto"/>
        <w:left w:val="none" w:sz="0" w:space="0" w:color="auto"/>
        <w:bottom w:val="none" w:sz="0" w:space="0" w:color="auto"/>
        <w:right w:val="none" w:sz="0" w:space="0" w:color="auto"/>
      </w:divBdr>
    </w:div>
    <w:div w:id="635640861">
      <w:bodyDiv w:val="1"/>
      <w:marLeft w:val="0"/>
      <w:marRight w:val="0"/>
      <w:marTop w:val="0"/>
      <w:marBottom w:val="0"/>
      <w:divBdr>
        <w:top w:val="none" w:sz="0" w:space="0" w:color="auto"/>
        <w:left w:val="none" w:sz="0" w:space="0" w:color="auto"/>
        <w:bottom w:val="none" w:sz="0" w:space="0" w:color="auto"/>
        <w:right w:val="none" w:sz="0" w:space="0" w:color="auto"/>
      </w:divBdr>
      <w:divsChild>
        <w:div w:id="420807040">
          <w:marLeft w:val="0"/>
          <w:marRight w:val="0"/>
          <w:marTop w:val="0"/>
          <w:marBottom w:val="0"/>
          <w:divBdr>
            <w:top w:val="none" w:sz="0" w:space="0" w:color="auto"/>
            <w:left w:val="none" w:sz="0" w:space="0" w:color="auto"/>
            <w:bottom w:val="none" w:sz="0" w:space="0" w:color="auto"/>
            <w:right w:val="none" w:sz="0" w:space="0" w:color="auto"/>
          </w:divBdr>
          <w:divsChild>
            <w:div w:id="6773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8313">
      <w:bodyDiv w:val="1"/>
      <w:marLeft w:val="0"/>
      <w:marRight w:val="0"/>
      <w:marTop w:val="0"/>
      <w:marBottom w:val="0"/>
      <w:divBdr>
        <w:top w:val="none" w:sz="0" w:space="0" w:color="auto"/>
        <w:left w:val="none" w:sz="0" w:space="0" w:color="auto"/>
        <w:bottom w:val="none" w:sz="0" w:space="0" w:color="auto"/>
        <w:right w:val="none" w:sz="0" w:space="0" w:color="auto"/>
      </w:divBdr>
      <w:divsChild>
        <w:div w:id="1291519214">
          <w:marLeft w:val="0"/>
          <w:marRight w:val="0"/>
          <w:marTop w:val="0"/>
          <w:marBottom w:val="0"/>
          <w:divBdr>
            <w:top w:val="none" w:sz="0" w:space="0" w:color="auto"/>
            <w:left w:val="none" w:sz="0" w:space="0" w:color="auto"/>
            <w:bottom w:val="none" w:sz="0" w:space="0" w:color="auto"/>
            <w:right w:val="none" w:sz="0" w:space="0" w:color="auto"/>
          </w:divBdr>
          <w:divsChild>
            <w:div w:id="171615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75311">
      <w:bodyDiv w:val="1"/>
      <w:marLeft w:val="0"/>
      <w:marRight w:val="0"/>
      <w:marTop w:val="0"/>
      <w:marBottom w:val="0"/>
      <w:divBdr>
        <w:top w:val="none" w:sz="0" w:space="0" w:color="auto"/>
        <w:left w:val="none" w:sz="0" w:space="0" w:color="auto"/>
        <w:bottom w:val="none" w:sz="0" w:space="0" w:color="auto"/>
        <w:right w:val="none" w:sz="0" w:space="0" w:color="auto"/>
      </w:divBdr>
      <w:divsChild>
        <w:div w:id="1500464825">
          <w:marLeft w:val="0"/>
          <w:marRight w:val="0"/>
          <w:marTop w:val="0"/>
          <w:marBottom w:val="0"/>
          <w:divBdr>
            <w:top w:val="none" w:sz="0" w:space="0" w:color="auto"/>
            <w:left w:val="none" w:sz="0" w:space="0" w:color="auto"/>
            <w:bottom w:val="none" w:sz="0" w:space="0" w:color="auto"/>
            <w:right w:val="none" w:sz="0" w:space="0" w:color="auto"/>
          </w:divBdr>
          <w:divsChild>
            <w:div w:id="18958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8343">
      <w:bodyDiv w:val="1"/>
      <w:marLeft w:val="0"/>
      <w:marRight w:val="0"/>
      <w:marTop w:val="0"/>
      <w:marBottom w:val="0"/>
      <w:divBdr>
        <w:top w:val="none" w:sz="0" w:space="0" w:color="auto"/>
        <w:left w:val="none" w:sz="0" w:space="0" w:color="auto"/>
        <w:bottom w:val="none" w:sz="0" w:space="0" w:color="auto"/>
        <w:right w:val="none" w:sz="0" w:space="0" w:color="auto"/>
      </w:divBdr>
      <w:divsChild>
        <w:div w:id="439954727">
          <w:marLeft w:val="0"/>
          <w:marRight w:val="0"/>
          <w:marTop w:val="0"/>
          <w:marBottom w:val="0"/>
          <w:divBdr>
            <w:top w:val="none" w:sz="0" w:space="0" w:color="auto"/>
            <w:left w:val="none" w:sz="0" w:space="0" w:color="auto"/>
            <w:bottom w:val="none" w:sz="0" w:space="0" w:color="auto"/>
            <w:right w:val="none" w:sz="0" w:space="0" w:color="auto"/>
          </w:divBdr>
          <w:divsChild>
            <w:div w:id="88776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80038">
      <w:bodyDiv w:val="1"/>
      <w:marLeft w:val="0"/>
      <w:marRight w:val="0"/>
      <w:marTop w:val="0"/>
      <w:marBottom w:val="0"/>
      <w:divBdr>
        <w:top w:val="none" w:sz="0" w:space="0" w:color="auto"/>
        <w:left w:val="none" w:sz="0" w:space="0" w:color="auto"/>
        <w:bottom w:val="none" w:sz="0" w:space="0" w:color="auto"/>
        <w:right w:val="none" w:sz="0" w:space="0" w:color="auto"/>
      </w:divBdr>
      <w:divsChild>
        <w:div w:id="264314547">
          <w:marLeft w:val="0"/>
          <w:marRight w:val="0"/>
          <w:marTop w:val="0"/>
          <w:marBottom w:val="0"/>
          <w:divBdr>
            <w:top w:val="none" w:sz="0" w:space="0" w:color="auto"/>
            <w:left w:val="none" w:sz="0" w:space="0" w:color="auto"/>
            <w:bottom w:val="none" w:sz="0" w:space="0" w:color="auto"/>
            <w:right w:val="none" w:sz="0" w:space="0" w:color="auto"/>
          </w:divBdr>
          <w:divsChild>
            <w:div w:id="71770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33580">
      <w:bodyDiv w:val="1"/>
      <w:marLeft w:val="0"/>
      <w:marRight w:val="0"/>
      <w:marTop w:val="0"/>
      <w:marBottom w:val="0"/>
      <w:divBdr>
        <w:top w:val="none" w:sz="0" w:space="0" w:color="auto"/>
        <w:left w:val="none" w:sz="0" w:space="0" w:color="auto"/>
        <w:bottom w:val="none" w:sz="0" w:space="0" w:color="auto"/>
        <w:right w:val="none" w:sz="0" w:space="0" w:color="auto"/>
      </w:divBdr>
      <w:divsChild>
        <w:div w:id="1184172668">
          <w:marLeft w:val="0"/>
          <w:marRight w:val="0"/>
          <w:marTop w:val="0"/>
          <w:marBottom w:val="0"/>
          <w:divBdr>
            <w:top w:val="none" w:sz="0" w:space="0" w:color="auto"/>
            <w:left w:val="none" w:sz="0" w:space="0" w:color="auto"/>
            <w:bottom w:val="none" w:sz="0" w:space="0" w:color="auto"/>
            <w:right w:val="none" w:sz="0" w:space="0" w:color="auto"/>
          </w:divBdr>
          <w:divsChild>
            <w:div w:id="883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968">
      <w:bodyDiv w:val="1"/>
      <w:marLeft w:val="0"/>
      <w:marRight w:val="0"/>
      <w:marTop w:val="0"/>
      <w:marBottom w:val="0"/>
      <w:divBdr>
        <w:top w:val="none" w:sz="0" w:space="0" w:color="auto"/>
        <w:left w:val="none" w:sz="0" w:space="0" w:color="auto"/>
        <w:bottom w:val="none" w:sz="0" w:space="0" w:color="auto"/>
        <w:right w:val="none" w:sz="0" w:space="0" w:color="auto"/>
      </w:divBdr>
    </w:div>
    <w:div w:id="1354916224">
      <w:bodyDiv w:val="1"/>
      <w:marLeft w:val="0"/>
      <w:marRight w:val="0"/>
      <w:marTop w:val="0"/>
      <w:marBottom w:val="0"/>
      <w:divBdr>
        <w:top w:val="none" w:sz="0" w:space="0" w:color="auto"/>
        <w:left w:val="none" w:sz="0" w:space="0" w:color="auto"/>
        <w:bottom w:val="none" w:sz="0" w:space="0" w:color="auto"/>
        <w:right w:val="none" w:sz="0" w:space="0" w:color="auto"/>
      </w:divBdr>
      <w:divsChild>
        <w:div w:id="635373434">
          <w:marLeft w:val="0"/>
          <w:marRight w:val="0"/>
          <w:marTop w:val="0"/>
          <w:marBottom w:val="0"/>
          <w:divBdr>
            <w:top w:val="none" w:sz="0" w:space="0" w:color="auto"/>
            <w:left w:val="none" w:sz="0" w:space="0" w:color="auto"/>
            <w:bottom w:val="none" w:sz="0" w:space="0" w:color="auto"/>
            <w:right w:val="none" w:sz="0" w:space="0" w:color="auto"/>
          </w:divBdr>
          <w:divsChild>
            <w:div w:id="193300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3067">
      <w:bodyDiv w:val="1"/>
      <w:marLeft w:val="0"/>
      <w:marRight w:val="0"/>
      <w:marTop w:val="0"/>
      <w:marBottom w:val="0"/>
      <w:divBdr>
        <w:top w:val="none" w:sz="0" w:space="0" w:color="auto"/>
        <w:left w:val="none" w:sz="0" w:space="0" w:color="auto"/>
        <w:bottom w:val="none" w:sz="0" w:space="0" w:color="auto"/>
        <w:right w:val="none" w:sz="0" w:space="0" w:color="auto"/>
      </w:divBdr>
      <w:divsChild>
        <w:div w:id="807823883">
          <w:marLeft w:val="0"/>
          <w:marRight w:val="0"/>
          <w:marTop w:val="0"/>
          <w:marBottom w:val="0"/>
          <w:divBdr>
            <w:top w:val="none" w:sz="0" w:space="0" w:color="auto"/>
            <w:left w:val="none" w:sz="0" w:space="0" w:color="auto"/>
            <w:bottom w:val="none" w:sz="0" w:space="0" w:color="auto"/>
            <w:right w:val="none" w:sz="0" w:space="0" w:color="auto"/>
          </w:divBdr>
          <w:divsChild>
            <w:div w:id="19240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5190">
      <w:bodyDiv w:val="1"/>
      <w:marLeft w:val="0"/>
      <w:marRight w:val="0"/>
      <w:marTop w:val="0"/>
      <w:marBottom w:val="0"/>
      <w:divBdr>
        <w:top w:val="none" w:sz="0" w:space="0" w:color="auto"/>
        <w:left w:val="none" w:sz="0" w:space="0" w:color="auto"/>
        <w:bottom w:val="none" w:sz="0" w:space="0" w:color="auto"/>
        <w:right w:val="none" w:sz="0" w:space="0" w:color="auto"/>
      </w:divBdr>
      <w:divsChild>
        <w:div w:id="858007804">
          <w:marLeft w:val="0"/>
          <w:marRight w:val="0"/>
          <w:marTop w:val="0"/>
          <w:marBottom w:val="0"/>
          <w:divBdr>
            <w:top w:val="none" w:sz="0" w:space="0" w:color="auto"/>
            <w:left w:val="none" w:sz="0" w:space="0" w:color="auto"/>
            <w:bottom w:val="none" w:sz="0" w:space="0" w:color="auto"/>
            <w:right w:val="none" w:sz="0" w:space="0" w:color="auto"/>
          </w:divBdr>
          <w:divsChild>
            <w:div w:id="106417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61559">
      <w:bodyDiv w:val="1"/>
      <w:marLeft w:val="0"/>
      <w:marRight w:val="0"/>
      <w:marTop w:val="0"/>
      <w:marBottom w:val="0"/>
      <w:divBdr>
        <w:top w:val="none" w:sz="0" w:space="0" w:color="auto"/>
        <w:left w:val="none" w:sz="0" w:space="0" w:color="auto"/>
        <w:bottom w:val="none" w:sz="0" w:space="0" w:color="auto"/>
        <w:right w:val="none" w:sz="0" w:space="0" w:color="auto"/>
      </w:divBdr>
      <w:divsChild>
        <w:div w:id="3872322">
          <w:marLeft w:val="0"/>
          <w:marRight w:val="0"/>
          <w:marTop w:val="0"/>
          <w:marBottom w:val="0"/>
          <w:divBdr>
            <w:top w:val="none" w:sz="0" w:space="0" w:color="auto"/>
            <w:left w:val="none" w:sz="0" w:space="0" w:color="auto"/>
            <w:bottom w:val="none" w:sz="0" w:space="0" w:color="auto"/>
            <w:right w:val="none" w:sz="0" w:space="0" w:color="auto"/>
          </w:divBdr>
          <w:divsChild>
            <w:div w:id="70865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09176">
      <w:bodyDiv w:val="1"/>
      <w:marLeft w:val="0"/>
      <w:marRight w:val="0"/>
      <w:marTop w:val="0"/>
      <w:marBottom w:val="0"/>
      <w:divBdr>
        <w:top w:val="none" w:sz="0" w:space="0" w:color="auto"/>
        <w:left w:val="none" w:sz="0" w:space="0" w:color="auto"/>
        <w:bottom w:val="none" w:sz="0" w:space="0" w:color="auto"/>
        <w:right w:val="none" w:sz="0" w:space="0" w:color="auto"/>
      </w:divBdr>
      <w:divsChild>
        <w:div w:id="1199247007">
          <w:marLeft w:val="0"/>
          <w:marRight w:val="0"/>
          <w:marTop w:val="0"/>
          <w:marBottom w:val="0"/>
          <w:divBdr>
            <w:top w:val="none" w:sz="0" w:space="0" w:color="auto"/>
            <w:left w:val="none" w:sz="0" w:space="0" w:color="auto"/>
            <w:bottom w:val="none" w:sz="0" w:space="0" w:color="auto"/>
            <w:right w:val="none" w:sz="0" w:space="0" w:color="auto"/>
          </w:divBdr>
          <w:divsChild>
            <w:div w:id="15226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70428">
      <w:bodyDiv w:val="1"/>
      <w:marLeft w:val="0"/>
      <w:marRight w:val="0"/>
      <w:marTop w:val="0"/>
      <w:marBottom w:val="0"/>
      <w:divBdr>
        <w:top w:val="none" w:sz="0" w:space="0" w:color="auto"/>
        <w:left w:val="none" w:sz="0" w:space="0" w:color="auto"/>
        <w:bottom w:val="none" w:sz="0" w:space="0" w:color="auto"/>
        <w:right w:val="none" w:sz="0" w:space="0" w:color="auto"/>
      </w:divBdr>
    </w:div>
    <w:div w:id="1884899594">
      <w:bodyDiv w:val="1"/>
      <w:marLeft w:val="0"/>
      <w:marRight w:val="0"/>
      <w:marTop w:val="0"/>
      <w:marBottom w:val="0"/>
      <w:divBdr>
        <w:top w:val="none" w:sz="0" w:space="0" w:color="auto"/>
        <w:left w:val="none" w:sz="0" w:space="0" w:color="auto"/>
        <w:bottom w:val="none" w:sz="0" w:space="0" w:color="auto"/>
        <w:right w:val="none" w:sz="0" w:space="0" w:color="auto"/>
      </w:divBdr>
      <w:divsChild>
        <w:div w:id="270168962">
          <w:marLeft w:val="0"/>
          <w:marRight w:val="0"/>
          <w:marTop w:val="0"/>
          <w:marBottom w:val="0"/>
          <w:divBdr>
            <w:top w:val="none" w:sz="0" w:space="0" w:color="auto"/>
            <w:left w:val="none" w:sz="0" w:space="0" w:color="auto"/>
            <w:bottom w:val="none" w:sz="0" w:space="0" w:color="auto"/>
            <w:right w:val="none" w:sz="0" w:space="0" w:color="auto"/>
          </w:divBdr>
          <w:divsChild>
            <w:div w:id="164404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84480">
      <w:bodyDiv w:val="1"/>
      <w:marLeft w:val="0"/>
      <w:marRight w:val="0"/>
      <w:marTop w:val="0"/>
      <w:marBottom w:val="0"/>
      <w:divBdr>
        <w:top w:val="none" w:sz="0" w:space="0" w:color="auto"/>
        <w:left w:val="none" w:sz="0" w:space="0" w:color="auto"/>
        <w:bottom w:val="none" w:sz="0" w:space="0" w:color="auto"/>
        <w:right w:val="none" w:sz="0" w:space="0" w:color="auto"/>
      </w:divBdr>
      <w:divsChild>
        <w:div w:id="583342795">
          <w:marLeft w:val="0"/>
          <w:marRight w:val="0"/>
          <w:marTop w:val="0"/>
          <w:marBottom w:val="0"/>
          <w:divBdr>
            <w:top w:val="none" w:sz="0" w:space="0" w:color="auto"/>
            <w:left w:val="none" w:sz="0" w:space="0" w:color="auto"/>
            <w:bottom w:val="none" w:sz="0" w:space="0" w:color="auto"/>
            <w:right w:val="none" w:sz="0" w:space="0" w:color="auto"/>
          </w:divBdr>
          <w:divsChild>
            <w:div w:id="18567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ceTachimoto\Oxygen%20Private%20Clients%20(OPC)\Documents%20-%2018.%20Proposals\3.%20Templates\LPA%20-%20Proposal%20Template%20Dual%20Brande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3315E5A4404022AF7FF4A8D3827FED"/>
        <w:category>
          <w:name w:val="General"/>
          <w:gallery w:val="placeholder"/>
        </w:category>
        <w:types>
          <w:type w:val="bbPlcHdr"/>
        </w:types>
        <w:behaviors>
          <w:behavior w:val="content"/>
        </w:behaviors>
        <w:guid w:val="{E2910A84-9253-46D3-AC38-814CCB0DD921}"/>
      </w:docPartPr>
      <w:docPartBody>
        <w:p w:rsidR="00454E32" w:rsidRDefault="005A7A1E" w:rsidP="005A7A1E">
          <w:pPr>
            <w:pStyle w:val="013315E5A4404022AF7FF4A8D3827FED"/>
          </w:pPr>
          <w:r w:rsidRPr="00581907">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honar Bangla">
    <w:panose1 w:val="02020603050405020304"/>
    <w:charset w:val="00"/>
    <w:family w:val="roman"/>
    <w:pitch w:val="variable"/>
    <w:sig w:usb0="0001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Franklin Gothic Medium">
    <w:panose1 w:val="020B0603020102020204"/>
    <w:charset w:val="00"/>
    <w:family w:val="swiss"/>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AD"/>
    <w:rsid w:val="000C0955"/>
    <w:rsid w:val="000D4691"/>
    <w:rsid w:val="000F5D6F"/>
    <w:rsid w:val="00125736"/>
    <w:rsid w:val="001408DD"/>
    <w:rsid w:val="001B7C41"/>
    <w:rsid w:val="001F73BC"/>
    <w:rsid w:val="00251FDD"/>
    <w:rsid w:val="00282F83"/>
    <w:rsid w:val="002B3313"/>
    <w:rsid w:val="002C477A"/>
    <w:rsid w:val="003027DC"/>
    <w:rsid w:val="00323282"/>
    <w:rsid w:val="00370BD7"/>
    <w:rsid w:val="00387F59"/>
    <w:rsid w:val="003D5AD8"/>
    <w:rsid w:val="0043648F"/>
    <w:rsid w:val="00452444"/>
    <w:rsid w:val="00454E32"/>
    <w:rsid w:val="00485C65"/>
    <w:rsid w:val="00515576"/>
    <w:rsid w:val="005A71AA"/>
    <w:rsid w:val="005A7A1E"/>
    <w:rsid w:val="006138B3"/>
    <w:rsid w:val="006D5EDF"/>
    <w:rsid w:val="007631F5"/>
    <w:rsid w:val="00772243"/>
    <w:rsid w:val="007A36BC"/>
    <w:rsid w:val="0080463B"/>
    <w:rsid w:val="009039CE"/>
    <w:rsid w:val="00943BFF"/>
    <w:rsid w:val="00994F5C"/>
    <w:rsid w:val="009C4917"/>
    <w:rsid w:val="009D2B80"/>
    <w:rsid w:val="00A24690"/>
    <w:rsid w:val="00A45E3E"/>
    <w:rsid w:val="00AF016F"/>
    <w:rsid w:val="00B34930"/>
    <w:rsid w:val="00B54276"/>
    <w:rsid w:val="00B712A4"/>
    <w:rsid w:val="00B803C3"/>
    <w:rsid w:val="00B93F65"/>
    <w:rsid w:val="00B97393"/>
    <w:rsid w:val="00BC4E2A"/>
    <w:rsid w:val="00BE374D"/>
    <w:rsid w:val="00C4546A"/>
    <w:rsid w:val="00CA4B18"/>
    <w:rsid w:val="00CD6426"/>
    <w:rsid w:val="00D17EAD"/>
    <w:rsid w:val="00D2204A"/>
    <w:rsid w:val="00DB7642"/>
    <w:rsid w:val="00DE24AF"/>
    <w:rsid w:val="00EA511D"/>
    <w:rsid w:val="00EC5EEC"/>
    <w:rsid w:val="00EC6F9F"/>
    <w:rsid w:val="00ED2EE0"/>
    <w:rsid w:val="00F509DD"/>
    <w:rsid w:val="00F543A4"/>
    <w:rsid w:val="00F906AA"/>
    <w:rsid w:val="00FB1A13"/>
    <w:rsid w:val="00FE1D0E"/>
    <w:rsid w:val="00FF56C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13315E5A4404022AF7FF4A8D3827FED">
    <w:name w:val="013315E5A4404022AF7FF4A8D3827FED"/>
    <w:rsid w:val="005A7A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XYGEN">
      <a:dk1>
        <a:sysClr val="windowText" lastClr="000000"/>
      </a:dk1>
      <a:lt1>
        <a:sysClr val="window" lastClr="FFFFFF"/>
      </a:lt1>
      <a:dk2>
        <a:srgbClr val="385988"/>
      </a:dk2>
      <a:lt2>
        <a:srgbClr val="FFFFFF"/>
      </a:lt2>
      <a:accent1>
        <a:srgbClr val="385988"/>
      </a:accent1>
      <a:accent2>
        <a:srgbClr val="DA3868"/>
      </a:accent2>
      <a:accent3>
        <a:srgbClr val="00AC91"/>
      </a:accent3>
      <a:accent4>
        <a:srgbClr val="385988"/>
      </a:accent4>
      <a:accent5>
        <a:srgbClr val="DA3868"/>
      </a:accent5>
      <a:accent6>
        <a:srgbClr val="00AC91"/>
      </a:accent6>
      <a:hlink>
        <a:srgbClr val="000000"/>
      </a:hlink>
      <a:folHlink>
        <a:srgbClr val="000000"/>
      </a:folHlink>
    </a:clrScheme>
    <a:fontScheme name="OXYGEN">
      <a:majorFont>
        <a:latin typeface="Franklin Gothic Medium"/>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61A5F64FE3A3F4A9BFA2BCF660C1B06" ma:contentTypeVersion="12" ma:contentTypeDescription="Create a new document." ma:contentTypeScope="" ma:versionID="305600bece4d1e7ee21a80cb661f6360">
  <xsd:schema xmlns:xsd="http://www.w3.org/2001/XMLSchema" xmlns:xs="http://www.w3.org/2001/XMLSchema" xmlns:p="http://schemas.microsoft.com/office/2006/metadata/properties" xmlns:ns2="16fdbb0d-305a-4271-ac24-033ea4b3a6f8" xmlns:ns3="43cc3601-8a33-48b9-8020-daef0afa1fc6" targetNamespace="http://schemas.microsoft.com/office/2006/metadata/properties" ma:root="true" ma:fieldsID="3eb9d6f50fed1351ffc4243a12157899" ns2:_="" ns3:_="">
    <xsd:import namespace="16fdbb0d-305a-4271-ac24-033ea4b3a6f8"/>
    <xsd:import namespace="43cc3601-8a33-48b9-8020-daef0afa1f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dbb0d-305a-4271-ac24-033ea4b3a6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ff712b4-0b60-45e8-96a8-bfd0ef1b709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cc3601-8a33-48b9-8020-daef0afa1f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f6625b4-58b9-4d89-a582-5572396ed049}" ma:internalName="TaxCatchAll" ma:showField="CatchAllData" ma:web="43cc3601-8a33-48b9-8020-daef0afa1f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6fdbb0d-305a-4271-ac24-033ea4b3a6f8">
      <Terms xmlns="http://schemas.microsoft.com/office/infopath/2007/PartnerControls"/>
    </lcf76f155ced4ddcb4097134ff3c332f>
    <TaxCatchAll xmlns="43cc3601-8a33-48b9-8020-daef0afa1fc6" xsi:nil="true"/>
  </documentManagement>
</p:properties>
</file>

<file path=customXml/itemProps1.xml><?xml version="1.0" encoding="utf-8"?>
<ds:datastoreItem xmlns:ds="http://schemas.openxmlformats.org/officeDocument/2006/customXml" ds:itemID="{5A3F7A02-5645-40FE-8BC1-54A9092C5943}">
  <ds:schemaRefs>
    <ds:schemaRef ds:uri="http://schemas.openxmlformats.org/officeDocument/2006/bibliography"/>
  </ds:schemaRefs>
</ds:datastoreItem>
</file>

<file path=customXml/itemProps2.xml><?xml version="1.0" encoding="utf-8"?>
<ds:datastoreItem xmlns:ds="http://schemas.openxmlformats.org/officeDocument/2006/customXml" ds:itemID="{D068D549-784F-41E2-B555-05A7298341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fdbb0d-305a-4271-ac24-033ea4b3a6f8"/>
    <ds:schemaRef ds:uri="43cc3601-8a33-48b9-8020-daef0afa1f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713F58-BC94-46E3-AFCE-803160749FFC}">
  <ds:schemaRefs>
    <ds:schemaRef ds:uri="http://schemas.microsoft.com/sharepoint/v3/contenttype/forms"/>
  </ds:schemaRefs>
</ds:datastoreItem>
</file>

<file path=customXml/itemProps4.xml><?xml version="1.0" encoding="utf-8"?>
<ds:datastoreItem xmlns:ds="http://schemas.openxmlformats.org/officeDocument/2006/customXml" ds:itemID="{6F08473B-5938-4304-A22F-9C32BD2F74AE}">
  <ds:schemaRefs>
    <ds:schemaRef ds:uri="http://schemas.microsoft.com/office/2006/metadata/properties"/>
    <ds:schemaRef ds:uri="http://schemas.microsoft.com/office/infopath/2007/PartnerControls"/>
    <ds:schemaRef ds:uri="16fdbb0d-305a-4271-ac24-033ea4b3a6f8"/>
    <ds:schemaRef ds:uri="43cc3601-8a33-48b9-8020-daef0afa1fc6"/>
  </ds:schemaRefs>
</ds:datastoreItem>
</file>

<file path=docMetadata/LabelInfo.xml><?xml version="1.0" encoding="utf-8"?>
<clbl:labelList xmlns:clbl="http://schemas.microsoft.com/office/2020/mipLabelMetadata">
  <clbl:label id="{defa4170-0d19-0005-0004-bc88714345d2}" enabled="1" method="Standard" siteId="{16b2da74-16c2-4ae1-a9fd-f3ec8f19d362}" removed="0"/>
</clbl:labelList>
</file>

<file path=docProps/app.xml><?xml version="1.0" encoding="utf-8"?>
<Properties xmlns="http://schemas.openxmlformats.org/officeDocument/2006/extended-properties" xmlns:vt="http://schemas.openxmlformats.org/officeDocument/2006/docPropsVTypes">
  <Template>C:\Users\AliceTachimoto\Oxygen Private Clients (OPC)\Documents - 18. Proposals\3. Templates\LPA - Proposal Template Dual Branded.dotx</Template>
  <TotalTime>25</TotalTime>
  <Pages>3</Pages>
  <Words>668</Words>
  <Characters>3811</Characters>
  <Application>Microsoft Office Word</Application>
  <DocSecurity>0</DocSecurity>
  <Lines>31</Lines>
  <Paragraphs>8</Paragraphs>
  <ScaleCrop>false</ScaleCrop>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Tachimoto</dc:creator>
  <cp:keywords/>
  <dc:description/>
  <cp:lastModifiedBy>钱平</cp:lastModifiedBy>
  <cp:revision>13</cp:revision>
  <cp:lastPrinted>2025-12-22T03:31:00Z</cp:lastPrinted>
  <dcterms:created xsi:type="dcterms:W3CDTF">2026-03-09T12:04:00Z</dcterms:created>
  <dcterms:modified xsi:type="dcterms:W3CDTF">2026-03-10T04:51:00Z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0x010100661A5F64FE3A3F4A9BFA2BCF660C1B06</vt:lpwstr>
  </property>
  <property fmtid="{D5CDD505-2E9C-101B-9397-08002B2CF9AE}" pid="3" name="docLang">
    <vt:lpwstr>en</vt:lpwstr>
  </property>
</Properties>
</file>